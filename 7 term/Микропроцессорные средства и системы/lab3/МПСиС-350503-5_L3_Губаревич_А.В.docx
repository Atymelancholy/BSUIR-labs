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F65B" w14:textId="77777777" w:rsidR="00A02535" w:rsidRPr="007F6F9A" w:rsidRDefault="00A02535" w:rsidP="00A02535">
      <w:pPr>
        <w:ind w:firstLine="0"/>
        <w:jc w:val="center"/>
      </w:pPr>
      <w:r w:rsidRPr="007F6F9A">
        <w:t>Министерство образования Республики Беларусь</w:t>
      </w:r>
    </w:p>
    <w:p w14:paraId="59B8D5CD" w14:textId="77777777" w:rsidR="00A02535" w:rsidRPr="007F6F9A" w:rsidRDefault="00A02535" w:rsidP="00A02535">
      <w:pPr>
        <w:ind w:firstLine="0"/>
        <w:jc w:val="center"/>
      </w:pPr>
      <w:r w:rsidRPr="007F6F9A">
        <w:t>Учреждение Образования</w:t>
      </w:r>
    </w:p>
    <w:p w14:paraId="22EF0406" w14:textId="77777777" w:rsidR="00A02535" w:rsidRPr="00660883" w:rsidRDefault="00A02535" w:rsidP="00A02535">
      <w:pPr>
        <w:ind w:firstLine="0"/>
        <w:jc w:val="center"/>
      </w:pPr>
      <w:r w:rsidRPr="007F6F9A">
        <w:t>БЕЛОРУССКИЙ ГОСУДАРСТВЕННЫЙ УНИВЕРСИТЕТ ИНФОРМАТИКИ И РАДИОЭЛЕКТРОНИКИ</w:t>
      </w:r>
    </w:p>
    <w:p w14:paraId="467A18E5" w14:textId="77777777" w:rsidR="00A02535" w:rsidRPr="00660883" w:rsidRDefault="00A02535" w:rsidP="00A02535">
      <w:pPr>
        <w:ind w:firstLine="0"/>
        <w:jc w:val="center"/>
      </w:pPr>
    </w:p>
    <w:p w14:paraId="5519E44E" w14:textId="77777777" w:rsidR="00A02535" w:rsidRDefault="00A02535" w:rsidP="00A02535">
      <w:pPr>
        <w:ind w:firstLine="0"/>
        <w:jc w:val="center"/>
      </w:pPr>
      <w:r>
        <w:t>Кафедра электронных вычислительных машин</w:t>
      </w:r>
    </w:p>
    <w:p w14:paraId="5D585961" w14:textId="77777777" w:rsidR="00A02535" w:rsidRDefault="00A02535" w:rsidP="00A02535">
      <w:pPr>
        <w:ind w:firstLine="0"/>
        <w:jc w:val="center"/>
      </w:pPr>
    </w:p>
    <w:p w14:paraId="2169BE4C" w14:textId="77777777" w:rsidR="00A02535" w:rsidRDefault="00A02535" w:rsidP="00A02535">
      <w:pPr>
        <w:ind w:firstLine="0"/>
        <w:jc w:val="center"/>
      </w:pPr>
    </w:p>
    <w:p w14:paraId="6951AB61" w14:textId="77777777" w:rsidR="00A02535" w:rsidRDefault="00A02535" w:rsidP="00A02535">
      <w:pPr>
        <w:ind w:firstLine="0"/>
        <w:jc w:val="center"/>
      </w:pPr>
    </w:p>
    <w:p w14:paraId="1B79ACBC" w14:textId="77777777" w:rsidR="00A02535" w:rsidRDefault="00A02535" w:rsidP="00A02535">
      <w:pPr>
        <w:ind w:firstLine="0"/>
        <w:jc w:val="center"/>
      </w:pPr>
    </w:p>
    <w:p w14:paraId="4678F764" w14:textId="77777777" w:rsidR="00A02535" w:rsidRPr="00660883" w:rsidRDefault="00A02535" w:rsidP="00A02535">
      <w:pPr>
        <w:ind w:firstLine="0"/>
        <w:jc w:val="center"/>
      </w:pPr>
    </w:p>
    <w:p w14:paraId="70B63E33" w14:textId="77777777" w:rsidR="00A02535" w:rsidRPr="00660883" w:rsidRDefault="00A02535" w:rsidP="00A02535">
      <w:pPr>
        <w:ind w:firstLine="0"/>
        <w:jc w:val="center"/>
      </w:pPr>
    </w:p>
    <w:p w14:paraId="1A7D2D81" w14:textId="77777777" w:rsidR="00A02535" w:rsidRPr="00660883" w:rsidRDefault="00A02535" w:rsidP="00A02535">
      <w:pPr>
        <w:ind w:firstLine="0"/>
        <w:jc w:val="center"/>
      </w:pPr>
    </w:p>
    <w:p w14:paraId="4F4774D2" w14:textId="77777777" w:rsidR="00A02535" w:rsidRDefault="00A02535" w:rsidP="00A02535">
      <w:pPr>
        <w:ind w:firstLine="0"/>
        <w:jc w:val="center"/>
      </w:pPr>
    </w:p>
    <w:p w14:paraId="035976A8" w14:textId="6267BEE0" w:rsidR="00A02535" w:rsidRPr="00091B8C" w:rsidRDefault="00A02535" w:rsidP="00A02535">
      <w:pPr>
        <w:ind w:firstLine="0"/>
        <w:jc w:val="center"/>
      </w:pPr>
      <w:r>
        <w:t xml:space="preserve">Отчет по лабораторной работе № </w:t>
      </w:r>
      <w:r w:rsidR="00091B8C" w:rsidRPr="00091B8C">
        <w:t>3</w:t>
      </w:r>
    </w:p>
    <w:p w14:paraId="1A29C0C2" w14:textId="5D383B0C" w:rsidR="00A02535" w:rsidRDefault="00A02535" w:rsidP="00A02535">
      <w:pPr>
        <w:ind w:firstLine="0"/>
        <w:jc w:val="center"/>
      </w:pPr>
      <w:r>
        <w:t>Тема: «</w:t>
      </w:r>
      <w:r w:rsidR="00091B8C" w:rsidRPr="00091B8C">
        <w:t>Тактирование. Питание. Энергопотребление</w:t>
      </w:r>
      <w:r>
        <w:t>»</w:t>
      </w:r>
    </w:p>
    <w:p w14:paraId="4ED48F05" w14:textId="77777777" w:rsidR="00A02535" w:rsidRDefault="00A02535" w:rsidP="00A02535">
      <w:pPr>
        <w:ind w:firstLine="0"/>
        <w:jc w:val="center"/>
      </w:pPr>
    </w:p>
    <w:p w14:paraId="4B7F83AA" w14:textId="77777777" w:rsidR="00A02535" w:rsidRDefault="00A02535" w:rsidP="00A02535">
      <w:pPr>
        <w:ind w:firstLine="0"/>
        <w:jc w:val="center"/>
      </w:pPr>
    </w:p>
    <w:p w14:paraId="75EAEA38" w14:textId="77777777" w:rsidR="00A02535" w:rsidRDefault="00A02535" w:rsidP="00A02535">
      <w:pPr>
        <w:ind w:firstLine="0"/>
        <w:jc w:val="center"/>
      </w:pPr>
    </w:p>
    <w:p w14:paraId="75CEAE96" w14:textId="77777777" w:rsidR="00A02535" w:rsidRDefault="00A02535" w:rsidP="00A02535">
      <w:pPr>
        <w:ind w:firstLine="0"/>
        <w:jc w:val="center"/>
      </w:pPr>
    </w:p>
    <w:p w14:paraId="1E9F1F8F" w14:textId="77777777" w:rsidR="00A02535" w:rsidRDefault="00A02535" w:rsidP="00A02535">
      <w:pPr>
        <w:ind w:firstLine="0"/>
        <w:jc w:val="center"/>
      </w:pPr>
    </w:p>
    <w:p w14:paraId="2D2D1BEB" w14:textId="77777777" w:rsidR="00A02535" w:rsidRDefault="00A02535" w:rsidP="00A02535">
      <w:pPr>
        <w:ind w:firstLine="0"/>
        <w:jc w:val="center"/>
      </w:pPr>
    </w:p>
    <w:p w14:paraId="05AFC8B8" w14:textId="77777777" w:rsidR="00A02535" w:rsidRDefault="00A02535" w:rsidP="00A02535">
      <w:pPr>
        <w:ind w:firstLine="0"/>
        <w:jc w:val="center"/>
      </w:pPr>
    </w:p>
    <w:p w14:paraId="22ABA773" w14:textId="77777777" w:rsidR="00A02535" w:rsidRDefault="00A02535" w:rsidP="00A02535">
      <w:pPr>
        <w:ind w:firstLine="0"/>
        <w:jc w:val="center"/>
      </w:pPr>
    </w:p>
    <w:p w14:paraId="2E4399A8" w14:textId="77777777" w:rsidR="00A02535" w:rsidRPr="00B050F0" w:rsidRDefault="00A02535" w:rsidP="00A02535">
      <w:pPr>
        <w:ind w:firstLine="0"/>
        <w:jc w:val="center"/>
      </w:pPr>
    </w:p>
    <w:p w14:paraId="726A8251" w14:textId="77777777" w:rsidR="00A02535" w:rsidRDefault="00A02535" w:rsidP="00A02535">
      <w:pPr>
        <w:ind w:firstLine="0"/>
        <w:jc w:val="right"/>
      </w:pPr>
      <w:r>
        <w:t>Выполнил:</w:t>
      </w:r>
    </w:p>
    <w:p w14:paraId="7B1657C8" w14:textId="1EE88218" w:rsidR="00A02535" w:rsidRDefault="00A02535" w:rsidP="00A02535">
      <w:pPr>
        <w:ind w:firstLine="0"/>
        <w:jc w:val="right"/>
      </w:pPr>
      <w:r>
        <w:t xml:space="preserve">студент группы </w:t>
      </w:r>
      <w:r w:rsidR="003D4825" w:rsidRPr="003D4825">
        <w:t>350503</w:t>
      </w:r>
      <w:r>
        <w:t xml:space="preserve"> </w:t>
      </w:r>
      <w:r w:rsidR="003D4825">
        <w:t>Губаревич</w:t>
      </w:r>
      <w:r>
        <w:t xml:space="preserve"> </w:t>
      </w:r>
      <w:r w:rsidR="003D4825">
        <w:t>А</w:t>
      </w:r>
      <w:r>
        <w:t>.</w:t>
      </w:r>
      <w:r w:rsidR="003D4825">
        <w:t>В</w:t>
      </w:r>
      <w:r>
        <w:t>.</w:t>
      </w:r>
    </w:p>
    <w:p w14:paraId="23328553" w14:textId="77777777" w:rsidR="00A02535" w:rsidRDefault="00A02535" w:rsidP="00A02535">
      <w:pPr>
        <w:ind w:firstLine="0"/>
        <w:jc w:val="center"/>
      </w:pPr>
    </w:p>
    <w:p w14:paraId="643189C2" w14:textId="77777777" w:rsidR="00A02535" w:rsidRDefault="00A02535" w:rsidP="00A02535">
      <w:pPr>
        <w:ind w:firstLine="0"/>
        <w:jc w:val="center"/>
      </w:pPr>
    </w:p>
    <w:p w14:paraId="5B7EB1B0" w14:textId="77777777" w:rsidR="00A02535" w:rsidRDefault="00A02535" w:rsidP="00A02535">
      <w:pPr>
        <w:ind w:firstLine="0"/>
        <w:jc w:val="right"/>
      </w:pPr>
      <w:r>
        <w:t>Проверил:</w:t>
      </w:r>
    </w:p>
    <w:p w14:paraId="2673A174" w14:textId="77777777" w:rsidR="00A02535" w:rsidRPr="00A02535" w:rsidRDefault="00A02535" w:rsidP="00A02535">
      <w:pPr>
        <w:ind w:firstLine="0"/>
        <w:jc w:val="right"/>
      </w:pPr>
      <w:r>
        <w:t xml:space="preserve">ассистент каф. </w:t>
      </w:r>
      <w:proofErr w:type="gramStart"/>
      <w:r>
        <w:t>ЭВМ  _</w:t>
      </w:r>
      <w:proofErr w:type="gramEnd"/>
      <w:r>
        <w:t xml:space="preserve">_________________  </w:t>
      </w:r>
      <w:proofErr w:type="spellStart"/>
      <w:r>
        <w:t>Шеменков</w:t>
      </w:r>
      <w:proofErr w:type="spellEnd"/>
      <w:r>
        <w:t xml:space="preserve"> В.В.</w:t>
      </w:r>
    </w:p>
    <w:p w14:paraId="3D05A3ED" w14:textId="77777777" w:rsidR="00A02535" w:rsidRPr="00B050F0" w:rsidRDefault="00A02535" w:rsidP="00A02535">
      <w:pPr>
        <w:ind w:firstLine="0"/>
        <w:jc w:val="center"/>
      </w:pPr>
    </w:p>
    <w:p w14:paraId="1C6E8B33" w14:textId="77777777" w:rsidR="00A02535" w:rsidRPr="00B050F0" w:rsidRDefault="00A02535" w:rsidP="00A02535">
      <w:pPr>
        <w:ind w:firstLine="0"/>
        <w:jc w:val="center"/>
      </w:pPr>
    </w:p>
    <w:p w14:paraId="57DEDDAC" w14:textId="77777777" w:rsidR="00A02535" w:rsidRDefault="00A02535" w:rsidP="00A02535">
      <w:pPr>
        <w:ind w:firstLine="0"/>
        <w:jc w:val="center"/>
      </w:pPr>
    </w:p>
    <w:p w14:paraId="1BEAE787" w14:textId="77777777" w:rsidR="00A02535" w:rsidRDefault="00A02535" w:rsidP="00A02535">
      <w:pPr>
        <w:ind w:firstLine="0"/>
        <w:jc w:val="center"/>
      </w:pPr>
    </w:p>
    <w:p w14:paraId="1DC0E9EE" w14:textId="77777777" w:rsidR="00A02535" w:rsidRDefault="00A02535" w:rsidP="00A02535">
      <w:pPr>
        <w:ind w:firstLine="0"/>
        <w:jc w:val="center"/>
      </w:pPr>
    </w:p>
    <w:p w14:paraId="74858BE2" w14:textId="77777777" w:rsidR="00A02535" w:rsidRPr="00A02535" w:rsidRDefault="00A02535" w:rsidP="00A02535">
      <w:pPr>
        <w:ind w:firstLine="0"/>
        <w:jc w:val="center"/>
      </w:pPr>
    </w:p>
    <w:p w14:paraId="39BA4904" w14:textId="77777777" w:rsidR="00A02535" w:rsidRPr="001F7822" w:rsidRDefault="00A02535" w:rsidP="00A02535">
      <w:pPr>
        <w:ind w:firstLine="0"/>
        <w:jc w:val="center"/>
      </w:pPr>
    </w:p>
    <w:p w14:paraId="3D0D6B42" w14:textId="77777777" w:rsidR="00A02535" w:rsidRPr="001F7822" w:rsidRDefault="00A02535" w:rsidP="00A02535">
      <w:pPr>
        <w:ind w:firstLine="0"/>
        <w:jc w:val="center"/>
      </w:pPr>
    </w:p>
    <w:p w14:paraId="0004A418" w14:textId="513E2EC0" w:rsidR="00A02535" w:rsidRDefault="00A02535" w:rsidP="00A02535">
      <w:pPr>
        <w:ind w:firstLine="0"/>
        <w:jc w:val="center"/>
      </w:pPr>
    </w:p>
    <w:p w14:paraId="59944B19" w14:textId="77777777" w:rsidR="00091B8C" w:rsidRPr="001F7822" w:rsidRDefault="00091B8C" w:rsidP="00A02535">
      <w:pPr>
        <w:ind w:firstLine="0"/>
        <w:jc w:val="center"/>
      </w:pPr>
    </w:p>
    <w:p w14:paraId="5E329D38" w14:textId="77777777" w:rsidR="00A02535" w:rsidRPr="001F7822" w:rsidRDefault="00A02535" w:rsidP="00A02535">
      <w:pPr>
        <w:ind w:firstLine="0"/>
        <w:jc w:val="center"/>
      </w:pPr>
    </w:p>
    <w:p w14:paraId="0F0A6EBC" w14:textId="77777777" w:rsidR="00A02535" w:rsidRPr="001F7822" w:rsidRDefault="00A02535" w:rsidP="00A02535">
      <w:pPr>
        <w:ind w:firstLine="0"/>
        <w:jc w:val="center"/>
      </w:pPr>
    </w:p>
    <w:p w14:paraId="715D0B69" w14:textId="77777777" w:rsidR="00A02535" w:rsidRPr="001F7822" w:rsidRDefault="00A02535" w:rsidP="00A02535">
      <w:pPr>
        <w:ind w:firstLine="0"/>
        <w:jc w:val="center"/>
      </w:pPr>
    </w:p>
    <w:p w14:paraId="0E401141" w14:textId="2275B7AE" w:rsidR="00F12C76" w:rsidRPr="00091B8C" w:rsidRDefault="00A02535" w:rsidP="00A02535">
      <w:pPr>
        <w:ind w:firstLine="0"/>
        <w:jc w:val="center"/>
      </w:pPr>
      <w:r>
        <w:t>Минск</w:t>
      </w:r>
      <w:r w:rsidRPr="00091B8C">
        <w:t xml:space="preserve"> </w:t>
      </w:r>
      <w:r>
        <w:t>20</w:t>
      </w:r>
      <w:r w:rsidRPr="00886565">
        <w:t>2</w:t>
      </w:r>
      <w:r w:rsidRPr="00091B8C">
        <w:t>6</w:t>
      </w:r>
    </w:p>
    <w:p w14:paraId="2541F1F7" w14:textId="77777777" w:rsidR="00CE3CD7" w:rsidRDefault="00CE3CD7" w:rsidP="00CE3CD7">
      <w:pPr>
        <w:pStyle w:val="Heading11"/>
        <w:ind w:firstLine="708"/>
        <w:jc w:val="left"/>
      </w:pPr>
      <w:bookmarkStart w:id="0" w:name="_Toc479235947"/>
      <w:bookmarkStart w:id="1" w:name="_Toc479235960"/>
      <w:bookmarkStart w:id="2" w:name="_Toc225542178"/>
      <w:bookmarkStart w:id="3" w:name="_Hlk239679686"/>
      <w:r w:rsidRPr="002455B9">
        <w:lastRenderedPageBreak/>
        <w:t>1</w:t>
      </w:r>
      <w:r>
        <w:t> </w:t>
      </w:r>
      <w:bookmarkEnd w:id="0"/>
      <w:bookmarkEnd w:id="1"/>
      <w:bookmarkEnd w:id="2"/>
      <w:r>
        <w:t>цель работы</w:t>
      </w:r>
    </w:p>
    <w:p w14:paraId="6DEC5D74" w14:textId="77777777" w:rsidR="00CE3CD7" w:rsidRPr="008A1347" w:rsidRDefault="00CE3CD7" w:rsidP="00CE3CD7"/>
    <w:p w14:paraId="29EDA0B8" w14:textId="5A144159" w:rsidR="00CE3CD7" w:rsidRDefault="00091B8C" w:rsidP="00CE3CD7">
      <w:pPr>
        <w:ind w:firstLine="708"/>
        <w:rPr>
          <w:rFonts w:cs="Times New Roman"/>
          <w:color w:val="0F1115"/>
          <w:shd w:val="clear" w:color="auto" w:fill="FFFFFF"/>
        </w:rPr>
      </w:pPr>
      <w:r w:rsidRPr="00091B8C">
        <w:rPr>
          <w:rFonts w:cs="Times New Roman"/>
          <w:color w:val="0F1115"/>
          <w:shd w:val="clear" w:color="auto" w:fill="FFFFFF"/>
        </w:rPr>
        <w:t>Изучить принципы построения систем с низким энергопотреблением на базе микроконтроллера MSP430F5529. Написать программу, переключающую режимы тактирования, питания и энергопотребления в соответствии с заданием. Измерить ток потребления микроконтроллера и платы, напряжение питания и частоту MCLK в каждом из режимов.</w:t>
      </w:r>
    </w:p>
    <w:p w14:paraId="561BDF27" w14:textId="77777777" w:rsidR="00091B8C" w:rsidRDefault="00091B8C" w:rsidP="00CE3CD7">
      <w:pPr>
        <w:ind w:firstLine="708"/>
        <w:rPr>
          <w:rFonts w:cs="Times New Roman"/>
          <w:color w:val="0F1115"/>
          <w:shd w:val="clear" w:color="auto" w:fill="FFFFFF"/>
        </w:rPr>
      </w:pPr>
    </w:p>
    <w:p w14:paraId="1C3B6CD7" w14:textId="5665125F" w:rsidR="00CE3CD7" w:rsidRPr="00671CEE" w:rsidRDefault="00CE3CD7" w:rsidP="00CE3CD7">
      <w:pPr>
        <w:pStyle w:val="1"/>
        <w:numPr>
          <w:ilvl w:val="0"/>
          <w:numId w:val="0"/>
        </w:numPr>
        <w:ind w:left="936" w:hanging="227"/>
      </w:pPr>
      <w:r w:rsidRPr="00CE3CD7">
        <w:t xml:space="preserve">2 </w:t>
      </w:r>
      <w:r>
        <w:t>исходные данные к работе</w:t>
      </w:r>
    </w:p>
    <w:p w14:paraId="2ECB3E36" w14:textId="77777777" w:rsidR="00CE3CD7" w:rsidRPr="002455B9" w:rsidRDefault="00CE3CD7" w:rsidP="00CE3CD7">
      <w:pPr>
        <w:rPr>
          <w:rFonts w:cs="Times New Roman"/>
          <w:szCs w:val="28"/>
        </w:rPr>
      </w:pPr>
    </w:p>
    <w:p w14:paraId="461E69BF" w14:textId="77777777" w:rsidR="00CE3CD7" w:rsidRDefault="00CE3CD7" w:rsidP="00CE3CD7">
      <w:r>
        <w:t xml:space="preserve">Вариант №5. </w:t>
      </w:r>
    </w:p>
    <w:p w14:paraId="134F4234" w14:textId="4F2DCC61" w:rsidR="00CE3CD7" w:rsidRDefault="00091B8C" w:rsidP="00CE3CD7">
      <w:r>
        <w:t>Режим пониженного энергопотребления</w:t>
      </w:r>
      <w:r w:rsidRPr="00091B8C">
        <w:t xml:space="preserve">: </w:t>
      </w:r>
      <w:r>
        <w:rPr>
          <w:lang w:val="en-US"/>
        </w:rPr>
        <w:t>LMP</w:t>
      </w:r>
      <w:r w:rsidRPr="00091B8C">
        <w:t>4.</w:t>
      </w:r>
    </w:p>
    <w:p w14:paraId="2B0691D0" w14:textId="08FF696F" w:rsidR="00091B8C" w:rsidRDefault="00091B8C" w:rsidP="00CE3CD7">
      <w:r>
        <w:t xml:space="preserve">Напряжение питания ядра </w:t>
      </w:r>
      <w:proofErr w:type="spellStart"/>
      <w:r>
        <w:rPr>
          <w:lang w:val="en-US"/>
        </w:rPr>
        <w:t>Vcore</w:t>
      </w:r>
      <w:proofErr w:type="spellEnd"/>
      <w:r w:rsidRPr="00091B8C">
        <w:t xml:space="preserve">: 1,8 </w:t>
      </w:r>
      <w:r>
        <w:rPr>
          <w:lang w:val="en-US"/>
        </w:rPr>
        <w:t>B</w:t>
      </w:r>
      <w:r w:rsidRPr="00091B8C">
        <w:t xml:space="preserve">, 1,4 </w:t>
      </w:r>
      <w:r>
        <w:rPr>
          <w:lang w:val="en-US"/>
        </w:rPr>
        <w:t>B</w:t>
      </w:r>
      <w:r w:rsidRPr="00091B8C">
        <w:t>.</w:t>
      </w:r>
    </w:p>
    <w:p w14:paraId="497C8A3C" w14:textId="75090AF6" w:rsidR="00091B8C" w:rsidRDefault="00091B8C" w:rsidP="00CE3CD7">
      <w:r>
        <w:t>Тактирование</w:t>
      </w:r>
      <w:r w:rsidRPr="00091B8C">
        <w:t xml:space="preserve">: </w:t>
      </w:r>
      <w:r>
        <w:rPr>
          <w:lang w:val="en-US"/>
        </w:rPr>
        <w:t>DCOCLK</w:t>
      </w:r>
      <w:r w:rsidRPr="00091B8C">
        <w:t xml:space="preserve"> = 2,3 </w:t>
      </w:r>
      <w:r>
        <w:t>МГц</w:t>
      </w:r>
      <w:r w:rsidRPr="00091B8C">
        <w:t xml:space="preserve">, </w:t>
      </w:r>
      <w:r>
        <w:rPr>
          <w:lang w:val="en-US"/>
        </w:rPr>
        <w:t>ACLK</w:t>
      </w:r>
      <w:r w:rsidRPr="00091B8C">
        <w:t xml:space="preserve"> = </w:t>
      </w:r>
      <w:r>
        <w:rPr>
          <w:lang w:val="en-US"/>
        </w:rPr>
        <w:t>DCOCLK</w:t>
      </w:r>
      <w:r w:rsidRPr="00091B8C">
        <w:t xml:space="preserve">, </w:t>
      </w:r>
      <w:r>
        <w:t>смена частоты делителем 4.</w:t>
      </w:r>
    </w:p>
    <w:p w14:paraId="76F67E11" w14:textId="77777777" w:rsidR="00091B8C" w:rsidRPr="00091B8C" w:rsidRDefault="00091B8C" w:rsidP="00CE3CD7"/>
    <w:p w14:paraId="62AB73CB" w14:textId="77777777" w:rsidR="00CE3CD7" w:rsidRPr="002455B9" w:rsidRDefault="00CE3CD7" w:rsidP="00CE3CD7">
      <w:pPr>
        <w:pStyle w:val="1"/>
        <w:numPr>
          <w:ilvl w:val="0"/>
          <w:numId w:val="0"/>
        </w:numPr>
        <w:ind w:left="936" w:hanging="227"/>
      </w:pPr>
      <w:bookmarkStart w:id="4" w:name="_Toc225542185"/>
      <w:r w:rsidRPr="002455B9">
        <w:t>3</w:t>
      </w:r>
      <w:r>
        <w:t> </w:t>
      </w:r>
      <w:bookmarkEnd w:id="4"/>
      <w:r>
        <w:t>теоретические сведения</w:t>
      </w:r>
    </w:p>
    <w:p w14:paraId="668627B5" w14:textId="77777777" w:rsidR="00CE3CD7" w:rsidRDefault="00CE3CD7" w:rsidP="00CE3CD7"/>
    <w:p w14:paraId="706E1034" w14:textId="0B97E2EA" w:rsidR="00091B8C" w:rsidRPr="00091B8C" w:rsidRDefault="00091B8C" w:rsidP="00091B8C">
      <w:pPr>
        <w:rPr>
          <w:rFonts w:cs="Times New Roman"/>
        </w:rPr>
      </w:pPr>
      <w:r w:rsidRPr="00091B8C">
        <w:rPr>
          <w:rFonts w:cs="Times New Roman"/>
        </w:rPr>
        <w:t>MSP430F5529 поддерживает 7 режимов пониженного энергопотребления: LPM0–LPM4, LPM3.5, LPM4.5. Режимы LPM0–LPM4 конфигурируются битами CPUOFF, OSCOFF, SCG0, SCG1 регистра состояния SR:</w:t>
      </w:r>
    </w:p>
    <w:p w14:paraId="00EF0E67" w14:textId="57325CF6" w:rsidR="00091B8C" w:rsidRPr="00091B8C" w:rsidRDefault="00091B8C" w:rsidP="00091B8C">
      <w:pPr>
        <w:rPr>
          <w:rFonts w:cs="Times New Roman"/>
        </w:rPr>
      </w:pPr>
      <w:r>
        <w:rPr>
          <w:rFonts w:cs="Times New Roman"/>
        </w:rPr>
        <w:t>1 Б</w:t>
      </w:r>
      <w:r w:rsidRPr="00091B8C">
        <w:rPr>
          <w:rFonts w:cs="Times New Roman"/>
        </w:rPr>
        <w:t xml:space="preserve">ит 4 </w:t>
      </w:r>
      <w:r w:rsidRPr="0069467F">
        <w:rPr>
          <w:rFonts w:cs="Times New Roman"/>
        </w:rPr>
        <w:t>–</w:t>
      </w:r>
      <w:r w:rsidRPr="00091B8C">
        <w:rPr>
          <w:rFonts w:cs="Times New Roman"/>
        </w:rPr>
        <w:t xml:space="preserve"> CPUOFF</w:t>
      </w:r>
      <w:r>
        <w:rPr>
          <w:rFonts w:cs="Times New Roman"/>
        </w:rPr>
        <w:t>.</w:t>
      </w:r>
      <w:r w:rsidRPr="00091B8C">
        <w:rPr>
          <w:rFonts w:cs="Times New Roman"/>
        </w:rPr>
        <w:t xml:space="preserve"> </w:t>
      </w:r>
      <w:r>
        <w:rPr>
          <w:rFonts w:cs="Times New Roman"/>
        </w:rPr>
        <w:t>О</w:t>
      </w:r>
      <w:r w:rsidRPr="00091B8C">
        <w:rPr>
          <w:rFonts w:cs="Times New Roman"/>
        </w:rPr>
        <w:t>тключает процессор</w:t>
      </w:r>
      <w:r>
        <w:rPr>
          <w:rFonts w:cs="Times New Roman"/>
        </w:rPr>
        <w:t>.</w:t>
      </w:r>
    </w:p>
    <w:p w14:paraId="4BA9A44E" w14:textId="19A8E3D2" w:rsidR="00091B8C" w:rsidRPr="00091B8C" w:rsidRDefault="00091B8C" w:rsidP="00091B8C">
      <w:pPr>
        <w:rPr>
          <w:rFonts w:cs="Times New Roman"/>
        </w:rPr>
      </w:pPr>
      <w:r>
        <w:rPr>
          <w:rFonts w:cs="Times New Roman"/>
        </w:rPr>
        <w:t>2 Б</w:t>
      </w:r>
      <w:r w:rsidRPr="00091B8C">
        <w:rPr>
          <w:rFonts w:cs="Times New Roman"/>
        </w:rPr>
        <w:t xml:space="preserve">ит 5 </w:t>
      </w:r>
      <w:r w:rsidRPr="0069467F">
        <w:rPr>
          <w:rFonts w:cs="Times New Roman"/>
        </w:rPr>
        <w:t>–</w:t>
      </w:r>
      <w:r w:rsidRPr="00091B8C">
        <w:rPr>
          <w:rFonts w:cs="Times New Roman"/>
        </w:rPr>
        <w:t xml:space="preserve"> OSCOFF</w:t>
      </w:r>
      <w:r>
        <w:rPr>
          <w:rFonts w:cs="Times New Roman"/>
        </w:rPr>
        <w:t>.</w:t>
      </w:r>
      <w:r w:rsidRPr="00091B8C">
        <w:rPr>
          <w:rFonts w:cs="Times New Roman"/>
        </w:rPr>
        <w:t xml:space="preserve"> </w:t>
      </w:r>
      <w:r>
        <w:rPr>
          <w:rFonts w:cs="Times New Roman"/>
        </w:rPr>
        <w:t>О</w:t>
      </w:r>
      <w:r w:rsidRPr="00091B8C">
        <w:rPr>
          <w:rFonts w:cs="Times New Roman"/>
        </w:rPr>
        <w:t>тключает генератор частот (если не используется для MCLK/SMCLK)</w:t>
      </w:r>
      <w:r>
        <w:rPr>
          <w:rFonts w:cs="Times New Roman"/>
        </w:rPr>
        <w:t>.</w:t>
      </w:r>
    </w:p>
    <w:p w14:paraId="6ACCAE04" w14:textId="3D4DB2D9" w:rsidR="00CE3CD7" w:rsidRDefault="00091B8C" w:rsidP="00091B8C">
      <w:pPr>
        <w:rPr>
          <w:rFonts w:cs="Times New Roman"/>
        </w:rPr>
      </w:pPr>
      <w:r>
        <w:rPr>
          <w:rFonts w:cs="Times New Roman"/>
        </w:rPr>
        <w:t>3 Б</w:t>
      </w:r>
      <w:r w:rsidRPr="00091B8C">
        <w:rPr>
          <w:rFonts w:cs="Times New Roman"/>
        </w:rPr>
        <w:t xml:space="preserve">иты 6, 7 </w:t>
      </w:r>
      <w:r w:rsidRPr="0069467F">
        <w:rPr>
          <w:rFonts w:cs="Times New Roman"/>
        </w:rPr>
        <w:t>–</w:t>
      </w:r>
      <w:r w:rsidRPr="00091B8C">
        <w:rPr>
          <w:rFonts w:cs="Times New Roman"/>
        </w:rPr>
        <w:t xml:space="preserve"> SCG0, SCG1</w:t>
      </w:r>
      <w:r>
        <w:rPr>
          <w:rFonts w:cs="Times New Roman"/>
        </w:rPr>
        <w:t>.</w:t>
      </w:r>
      <w:r w:rsidRPr="00091B8C">
        <w:rPr>
          <w:rFonts w:cs="Times New Roman"/>
        </w:rPr>
        <w:t xml:space="preserve"> </w:t>
      </w:r>
      <w:r>
        <w:rPr>
          <w:rFonts w:cs="Times New Roman"/>
        </w:rPr>
        <w:t>О</w:t>
      </w:r>
      <w:r w:rsidRPr="00091B8C">
        <w:rPr>
          <w:rFonts w:cs="Times New Roman"/>
        </w:rPr>
        <w:t>тключение системного тактового генератора (FLL/DCO).</w:t>
      </w:r>
    </w:p>
    <w:p w14:paraId="68D3023A" w14:textId="5DDA211B" w:rsidR="00091B8C" w:rsidRDefault="00091B8C" w:rsidP="00091B8C">
      <w:pPr>
        <w:rPr>
          <w:rFonts w:cs="Times New Roman"/>
          <w:lang w:val="ru-BY"/>
        </w:rPr>
      </w:pPr>
      <w:r w:rsidRPr="00091B8C">
        <w:rPr>
          <w:rFonts w:cs="Times New Roman"/>
          <w:lang w:val="ru-BY"/>
        </w:rPr>
        <w:t xml:space="preserve">LPM4 </w:t>
      </w:r>
      <w:proofErr w:type="gramStart"/>
      <w:r w:rsidRPr="0069467F">
        <w:rPr>
          <w:rFonts w:cs="Times New Roman"/>
        </w:rPr>
        <w:t>–</w:t>
      </w:r>
      <w:r w:rsidRPr="00091B8C">
        <w:rPr>
          <w:rFonts w:cs="Times New Roman"/>
        </w:rPr>
        <w:t xml:space="preserve"> </w:t>
      </w:r>
      <w:r w:rsidRPr="00091B8C">
        <w:rPr>
          <w:rFonts w:cs="Times New Roman"/>
          <w:lang w:val="ru-BY"/>
        </w:rPr>
        <w:t xml:space="preserve"> все</w:t>
      </w:r>
      <w:proofErr w:type="gramEnd"/>
      <w:r w:rsidRPr="00091B8C">
        <w:rPr>
          <w:rFonts w:cs="Times New Roman"/>
          <w:lang w:val="ru-BY"/>
        </w:rPr>
        <w:t xml:space="preserve"> тактовые частоты запрещены, отключены SMCLK, ACLK, DCO. </w:t>
      </w:r>
      <w:proofErr w:type="spellStart"/>
      <w:r w:rsidRPr="00091B8C">
        <w:rPr>
          <w:rFonts w:cs="Times New Roman"/>
          <w:lang w:val="ru-BY"/>
        </w:rPr>
        <w:t>Самоактивация</w:t>
      </w:r>
      <w:proofErr w:type="spellEnd"/>
      <w:r w:rsidRPr="00091B8C">
        <w:rPr>
          <w:rFonts w:cs="Times New Roman"/>
          <w:lang w:val="ru-BY"/>
        </w:rPr>
        <w:t xml:space="preserve"> невозможна, доступны только внешние прерывания. </w:t>
      </w:r>
    </w:p>
    <w:p w14:paraId="4481B075" w14:textId="13B911DC" w:rsidR="00091B8C" w:rsidRPr="00091B8C" w:rsidRDefault="00091B8C" w:rsidP="00B223A6">
      <w:pPr>
        <w:ind w:firstLine="0"/>
        <w:rPr>
          <w:rFonts w:cs="Times New Roman"/>
          <w:lang w:val="ru-BY"/>
        </w:rPr>
      </w:pPr>
      <w:r w:rsidRPr="00091B8C">
        <w:rPr>
          <w:rFonts w:cs="Times New Roman"/>
          <w:lang w:val="ru-BY"/>
        </w:rPr>
        <w:t>Модуль управления питанием PMM:</w:t>
      </w:r>
    </w:p>
    <w:p w14:paraId="5072CBA4" w14:textId="43EE3E21" w:rsidR="00091B8C" w:rsidRPr="00091B8C" w:rsidRDefault="00091B8C" w:rsidP="00091B8C">
      <w:pPr>
        <w:rPr>
          <w:rFonts w:cs="Times New Roman"/>
          <w:lang w:val="ru-BY"/>
        </w:rPr>
      </w:pPr>
      <w:r w:rsidRPr="0069467F">
        <w:rPr>
          <w:rFonts w:cs="Times New Roman"/>
        </w:rPr>
        <w:t>–</w:t>
      </w:r>
      <w:r w:rsidRPr="00091B8C">
        <w:rPr>
          <w:rFonts w:cs="Times New Roman"/>
        </w:rPr>
        <w:t xml:space="preserve"> </w:t>
      </w:r>
      <w:r>
        <w:rPr>
          <w:rFonts w:cs="Times New Roman"/>
        </w:rPr>
        <w:t xml:space="preserve"> </w:t>
      </w:r>
      <w:r w:rsidRPr="00091B8C">
        <w:rPr>
          <w:rFonts w:cs="Times New Roman"/>
          <w:lang w:val="ru-BY"/>
        </w:rPr>
        <w:t>входное напряжение 1,8–3,6 В;</w:t>
      </w:r>
    </w:p>
    <w:p w14:paraId="64D29751" w14:textId="68C4E7B9" w:rsidR="00091B8C" w:rsidRPr="00091B8C" w:rsidRDefault="00091B8C" w:rsidP="00091B8C">
      <w:pPr>
        <w:rPr>
          <w:rFonts w:cs="Times New Roman"/>
          <w:lang w:val="ru-BY"/>
        </w:rPr>
      </w:pPr>
      <w:r w:rsidRPr="0069467F">
        <w:rPr>
          <w:rFonts w:cs="Times New Roman"/>
        </w:rPr>
        <w:t>–</w:t>
      </w:r>
      <w:r w:rsidRPr="00091B8C">
        <w:rPr>
          <w:rFonts w:cs="Times New Roman"/>
        </w:rPr>
        <w:t xml:space="preserve"> </w:t>
      </w:r>
      <w:r w:rsidRPr="00091B8C">
        <w:rPr>
          <w:rFonts w:cs="Times New Roman"/>
          <w:lang w:val="ru-BY"/>
        </w:rPr>
        <w:t>4 уровня напряжения для питания ядра (</w:t>
      </w:r>
      <w:proofErr w:type="spellStart"/>
      <w:r w:rsidRPr="00091B8C">
        <w:rPr>
          <w:rFonts w:cs="Times New Roman"/>
          <w:lang w:val="ru-BY"/>
        </w:rPr>
        <w:t>Vcore</w:t>
      </w:r>
      <w:proofErr w:type="spellEnd"/>
      <w:r w:rsidRPr="00091B8C">
        <w:rPr>
          <w:rFonts w:cs="Times New Roman"/>
          <w:lang w:val="ru-BY"/>
        </w:rPr>
        <w:t>), задаваемых битами PMMCOREV;</w:t>
      </w:r>
    </w:p>
    <w:p w14:paraId="782FD078" w14:textId="2A82B395" w:rsidR="00091B8C" w:rsidRPr="00091B8C" w:rsidRDefault="00091B8C" w:rsidP="00091B8C">
      <w:pPr>
        <w:rPr>
          <w:rFonts w:cs="Times New Roman"/>
          <w:lang w:val="ru-BY"/>
        </w:rPr>
      </w:pPr>
      <w:r w:rsidRPr="0069467F">
        <w:rPr>
          <w:rFonts w:cs="Times New Roman"/>
        </w:rPr>
        <w:t>–</w:t>
      </w:r>
      <w:r w:rsidRPr="00091B8C">
        <w:rPr>
          <w:rFonts w:cs="Times New Roman"/>
        </w:rPr>
        <w:t xml:space="preserve"> </w:t>
      </w:r>
      <w:r>
        <w:rPr>
          <w:rFonts w:cs="Times New Roman"/>
        </w:rPr>
        <w:t xml:space="preserve"> </w:t>
      </w:r>
      <w:r w:rsidRPr="00091B8C">
        <w:rPr>
          <w:rFonts w:cs="Times New Roman"/>
          <w:lang w:val="ru-BY"/>
        </w:rPr>
        <w:t>супервизор SVS и монитор SVM с программируемым порогом;</w:t>
      </w:r>
    </w:p>
    <w:p w14:paraId="0C54834F" w14:textId="2B1D1F65" w:rsidR="00091B8C" w:rsidRDefault="00091B8C" w:rsidP="00091B8C">
      <w:pPr>
        <w:rPr>
          <w:rFonts w:cs="Times New Roman"/>
          <w:lang w:val="ru-BY"/>
        </w:rPr>
      </w:pPr>
      <w:r w:rsidRPr="0069467F">
        <w:rPr>
          <w:rFonts w:cs="Times New Roman"/>
        </w:rPr>
        <w:t>–</w:t>
      </w:r>
      <w:r w:rsidRPr="00091B8C">
        <w:rPr>
          <w:rFonts w:cs="Times New Roman"/>
        </w:rPr>
        <w:t xml:space="preserve"> </w:t>
      </w:r>
      <w:r>
        <w:rPr>
          <w:rFonts w:cs="Times New Roman"/>
        </w:rPr>
        <w:t xml:space="preserve"> </w:t>
      </w:r>
      <w:r w:rsidRPr="00091B8C">
        <w:rPr>
          <w:rFonts w:cs="Times New Roman"/>
          <w:lang w:val="ru-BY"/>
        </w:rPr>
        <w:t>сброс при низком питании (BOR).</w:t>
      </w:r>
    </w:p>
    <w:p w14:paraId="174A2BC1" w14:textId="73D9E1CD" w:rsidR="00091B8C" w:rsidRDefault="00091B8C" w:rsidP="00091B8C">
      <w:pPr>
        <w:rPr>
          <w:rFonts w:cs="Times New Roman"/>
          <w:lang w:val="ru-BY"/>
        </w:rPr>
      </w:pPr>
      <w:r w:rsidRPr="00091B8C">
        <w:rPr>
          <w:rFonts w:cs="Times New Roman"/>
          <w:lang w:val="ru-BY"/>
        </w:rPr>
        <w:t xml:space="preserve">Повышение частоты MCLK требует повышения напряжения питания </w:t>
      </w:r>
      <w:proofErr w:type="spellStart"/>
      <w:r w:rsidRPr="00091B8C">
        <w:rPr>
          <w:rFonts w:cs="Times New Roman"/>
          <w:lang w:val="ru-BY"/>
        </w:rPr>
        <w:t>Vcore</w:t>
      </w:r>
      <w:proofErr w:type="spellEnd"/>
      <w:r w:rsidRPr="00091B8C">
        <w:rPr>
          <w:rFonts w:cs="Times New Roman"/>
          <w:lang w:val="ru-BY"/>
        </w:rPr>
        <w:t xml:space="preserve">. При переключении на более высокую частоту необходимо убедиться, что уровень напряжения питания достаточен. </w:t>
      </w:r>
      <w:proofErr w:type="spellStart"/>
      <w:r w:rsidRPr="00091B8C">
        <w:rPr>
          <w:rFonts w:cs="Times New Roman"/>
          <w:lang w:val="ru-BY"/>
        </w:rPr>
        <w:t>Vcore</w:t>
      </w:r>
      <w:proofErr w:type="spellEnd"/>
      <w:r w:rsidRPr="00091B8C">
        <w:rPr>
          <w:rFonts w:cs="Times New Roman"/>
          <w:lang w:val="ru-BY"/>
        </w:rPr>
        <w:t xml:space="preserve"> можно изменять только на один уровень за раз.</w:t>
      </w:r>
    </w:p>
    <w:p w14:paraId="66F613BE" w14:textId="77777777" w:rsidR="00091B8C" w:rsidRPr="00091B8C" w:rsidRDefault="00091B8C" w:rsidP="00091B8C">
      <w:pPr>
        <w:rPr>
          <w:rFonts w:cs="Times New Roman"/>
          <w:lang w:val="ru-BY"/>
        </w:rPr>
      </w:pPr>
    </w:p>
    <w:p w14:paraId="493CB296" w14:textId="744A9E34" w:rsidR="00CE3CD7" w:rsidRDefault="00CE3CD7" w:rsidP="00CE3CD7">
      <w:pPr>
        <w:pStyle w:val="1"/>
        <w:numPr>
          <w:ilvl w:val="0"/>
          <w:numId w:val="0"/>
        </w:numPr>
        <w:ind w:left="936" w:hanging="227"/>
      </w:pPr>
      <w:bookmarkStart w:id="5" w:name="_Toc225542194"/>
      <w:r>
        <w:t>4 </w:t>
      </w:r>
      <w:bookmarkEnd w:id="5"/>
      <w:r>
        <w:t>выполнение работы</w:t>
      </w:r>
    </w:p>
    <w:p w14:paraId="6DA41BE3" w14:textId="4BCEBBFD" w:rsidR="00B223A6" w:rsidRDefault="00B223A6" w:rsidP="00B223A6"/>
    <w:p w14:paraId="2F6CF47F" w14:textId="77501BF7" w:rsidR="00B223A6" w:rsidRPr="00B223A6" w:rsidRDefault="00B223A6" w:rsidP="00B223A6">
      <w:pPr>
        <w:rPr>
          <w:lang w:val="ru-BY"/>
        </w:rPr>
      </w:pPr>
      <w:r w:rsidRPr="00B223A6">
        <w:rPr>
          <w:lang w:val="ru-BY"/>
        </w:rPr>
        <w:t xml:space="preserve">В ходе лабораторной работы была разработана программа для MSP430F5529, реализующая переключение режимов тактирования и </w:t>
      </w:r>
      <w:r w:rsidRPr="00B223A6">
        <w:rPr>
          <w:lang w:val="ru-BY"/>
        </w:rPr>
        <w:lastRenderedPageBreak/>
        <w:t xml:space="preserve">энергопотребления в соответствии с вариантом 5. Кнопкой S1 выполнялось переключение между режимами с </w:t>
      </w:r>
      <w:proofErr w:type="spellStart"/>
      <w:r w:rsidRPr="00B223A6">
        <w:rPr>
          <w:lang w:val="ru-BY"/>
        </w:rPr>
        <w:t>Vcore</w:t>
      </w:r>
      <w:proofErr w:type="spellEnd"/>
      <w:r w:rsidRPr="00B223A6">
        <w:rPr>
          <w:lang w:val="ru-BY"/>
        </w:rPr>
        <w:t xml:space="preserve"> 1,4 В и 1,8 В, при этом частота ACLK изменялась делителем /4 и /1. Кнопкой S2 осуществлялся вход в режим LPM4 и выход из него.</w:t>
      </w:r>
    </w:p>
    <w:p w14:paraId="550EC1BC" w14:textId="4A31E3C6" w:rsidR="00B223A6" w:rsidRPr="00B223A6" w:rsidRDefault="00B223A6" w:rsidP="00B223A6">
      <w:pPr>
        <w:rPr>
          <w:lang w:val="ru-BY"/>
        </w:rPr>
      </w:pPr>
      <w:r w:rsidRPr="00B223A6">
        <w:rPr>
          <w:lang w:val="ru-BY"/>
        </w:rPr>
        <w:t xml:space="preserve">Для индикации использовались LED1 для активного режима, LED3 для LPM4, LED4 и LED5 для высокого и низкого уровня </w:t>
      </w:r>
      <w:proofErr w:type="spellStart"/>
      <w:r w:rsidRPr="00B223A6">
        <w:rPr>
          <w:lang w:val="ru-BY"/>
        </w:rPr>
        <w:t>Vcore</w:t>
      </w:r>
      <w:proofErr w:type="spellEnd"/>
      <w:r w:rsidRPr="00B223A6">
        <w:rPr>
          <w:lang w:val="ru-BY"/>
        </w:rPr>
        <w:t xml:space="preserve">, а LED8 </w:t>
      </w:r>
      <w:r w:rsidRPr="0069467F">
        <w:rPr>
          <w:rFonts w:cs="Times New Roman"/>
        </w:rPr>
        <w:t>–</w:t>
      </w:r>
      <w:r w:rsidRPr="00B223A6">
        <w:rPr>
          <w:lang w:val="ru-BY"/>
        </w:rPr>
        <w:t xml:space="preserve"> для визуального отображения изменения частоты через таймер. Также были выполнены измерения тока потребления микроконтроллера и всей платы, напряжения </w:t>
      </w:r>
      <w:proofErr w:type="spellStart"/>
      <w:r w:rsidRPr="00B223A6">
        <w:rPr>
          <w:lang w:val="ru-BY"/>
        </w:rPr>
        <w:t>Vcc</w:t>
      </w:r>
      <w:proofErr w:type="spellEnd"/>
      <w:r w:rsidRPr="00B223A6">
        <w:rPr>
          <w:lang w:val="ru-BY"/>
        </w:rPr>
        <w:t xml:space="preserve"> и частоты MCLK на выводе P7.7.</w:t>
      </w:r>
    </w:p>
    <w:p w14:paraId="389BEF7F" w14:textId="43562D6F" w:rsidR="00CE3CD7" w:rsidRDefault="00CE3CD7" w:rsidP="00CE3CD7">
      <w:pPr>
        <w:rPr>
          <w:rFonts w:cs="Times New Roman"/>
        </w:rPr>
      </w:pPr>
    </w:p>
    <w:p w14:paraId="5C19D875" w14:textId="4B8700CC" w:rsidR="00B223A6" w:rsidRDefault="00B223A6" w:rsidP="00B223A6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26A3E7A9" wp14:editId="53230247">
            <wp:extent cx="2908300" cy="234315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330" b="40378"/>
                    <a:stretch/>
                  </pic:blipFill>
                  <pic:spPr bwMode="auto">
                    <a:xfrm>
                      <a:off x="0" y="0"/>
                      <a:ext cx="2922532" cy="2354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66535" w14:textId="42857DE0" w:rsidR="00B223A6" w:rsidRDefault="00B223A6" w:rsidP="00B223A6">
      <w:pPr>
        <w:jc w:val="center"/>
        <w:rPr>
          <w:rFonts w:cs="Times New Roman"/>
        </w:rPr>
      </w:pPr>
    </w:p>
    <w:p w14:paraId="163AD378" w14:textId="088FDCB1" w:rsidR="00B223A6" w:rsidRDefault="00B223A6" w:rsidP="00B223A6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4.1 </w:t>
      </w:r>
      <w:r w:rsidRPr="0069467F">
        <w:rPr>
          <w:rFonts w:cs="Times New Roman"/>
        </w:rPr>
        <w:t>–</w:t>
      </w:r>
      <w:r w:rsidR="005C6DF2">
        <w:rPr>
          <w:rFonts w:cs="Times New Roman"/>
        </w:rPr>
        <w:t xml:space="preserve"> напряжение платы</w:t>
      </w:r>
    </w:p>
    <w:p w14:paraId="2F63D852" w14:textId="4F031EB9" w:rsidR="00B223A6" w:rsidRDefault="00B223A6" w:rsidP="00B223A6">
      <w:pPr>
        <w:jc w:val="center"/>
        <w:rPr>
          <w:rFonts w:cs="Times New Roman"/>
        </w:rPr>
      </w:pPr>
    </w:p>
    <w:p w14:paraId="45BE6CC2" w14:textId="2210AF38" w:rsidR="00B223A6" w:rsidRDefault="00B223A6" w:rsidP="00B223A6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AE44FE7" wp14:editId="28A26017">
            <wp:extent cx="3302000" cy="20701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1" r="-10662" b="47968"/>
                    <a:stretch/>
                  </pic:blipFill>
                  <pic:spPr bwMode="auto">
                    <a:xfrm>
                      <a:off x="0" y="0"/>
                      <a:ext cx="3302000" cy="207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EBCF3" w14:textId="4C63D971" w:rsidR="00B223A6" w:rsidRDefault="00B223A6" w:rsidP="00B223A6">
      <w:pPr>
        <w:jc w:val="center"/>
        <w:rPr>
          <w:rFonts w:cs="Times New Roman"/>
        </w:rPr>
      </w:pPr>
    </w:p>
    <w:p w14:paraId="2D9990C7" w14:textId="04CDCC07" w:rsidR="00B223A6" w:rsidRDefault="00B223A6" w:rsidP="00B223A6">
      <w:pPr>
        <w:jc w:val="center"/>
        <w:rPr>
          <w:rFonts w:cs="Times New Roman"/>
        </w:rPr>
      </w:pPr>
      <w:r>
        <w:rPr>
          <w:rFonts w:cs="Times New Roman"/>
        </w:rPr>
        <w:t>Рисунок 4.</w:t>
      </w:r>
      <w:r>
        <w:rPr>
          <w:rFonts w:cs="Times New Roman"/>
        </w:rPr>
        <w:t>2</w:t>
      </w:r>
      <w:r>
        <w:rPr>
          <w:rFonts w:cs="Times New Roman"/>
        </w:rPr>
        <w:t xml:space="preserve"> </w:t>
      </w:r>
      <w:r w:rsidRPr="0069467F">
        <w:rPr>
          <w:rFonts w:cs="Times New Roman"/>
        </w:rPr>
        <w:t>–</w:t>
      </w:r>
      <w:r w:rsidR="005C6DF2">
        <w:rPr>
          <w:rFonts w:cs="Times New Roman"/>
        </w:rPr>
        <w:t xml:space="preserve"> ток платы в неактивном режиме</w:t>
      </w:r>
    </w:p>
    <w:p w14:paraId="4FE71DF0" w14:textId="77777777" w:rsidR="00B223A6" w:rsidRDefault="00B223A6" w:rsidP="00B223A6">
      <w:pPr>
        <w:jc w:val="center"/>
        <w:rPr>
          <w:rFonts w:cs="Times New Roman"/>
        </w:rPr>
      </w:pPr>
    </w:p>
    <w:p w14:paraId="34F4D525" w14:textId="680AAF8F" w:rsidR="00B223A6" w:rsidRDefault="00B223A6" w:rsidP="00B223A6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4EF70132" wp14:editId="1198188C">
            <wp:extent cx="3086100" cy="1911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-788" b="53184"/>
                    <a:stretch/>
                  </pic:blipFill>
                  <pic:spPr bwMode="auto">
                    <a:xfrm>
                      <a:off x="0" y="0"/>
                      <a:ext cx="3096912" cy="1918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DEFC4" w14:textId="195396B7" w:rsidR="00B223A6" w:rsidRDefault="00B223A6" w:rsidP="00B223A6">
      <w:pPr>
        <w:jc w:val="center"/>
        <w:rPr>
          <w:rFonts w:cs="Times New Roman"/>
        </w:rPr>
      </w:pPr>
    </w:p>
    <w:p w14:paraId="7F769B24" w14:textId="0D984577" w:rsidR="00B223A6" w:rsidRDefault="00B223A6" w:rsidP="00B223A6">
      <w:pPr>
        <w:jc w:val="center"/>
        <w:rPr>
          <w:rFonts w:cs="Times New Roman"/>
        </w:rPr>
      </w:pPr>
      <w:r>
        <w:rPr>
          <w:rFonts w:cs="Times New Roman"/>
        </w:rPr>
        <w:t>Рисунок 4.</w:t>
      </w:r>
      <w:r>
        <w:rPr>
          <w:rFonts w:cs="Times New Roman"/>
        </w:rPr>
        <w:t>3</w:t>
      </w:r>
      <w:r>
        <w:rPr>
          <w:rFonts w:cs="Times New Roman"/>
        </w:rPr>
        <w:t xml:space="preserve"> </w:t>
      </w:r>
      <w:r w:rsidRPr="0069467F">
        <w:rPr>
          <w:rFonts w:cs="Times New Roman"/>
        </w:rPr>
        <w:t>–</w:t>
      </w:r>
      <w:r w:rsidR="005C6DF2">
        <w:rPr>
          <w:rFonts w:cs="Times New Roman"/>
        </w:rPr>
        <w:t xml:space="preserve"> ток платы в активном режиме</w:t>
      </w:r>
    </w:p>
    <w:p w14:paraId="6DC983D1" w14:textId="77777777" w:rsidR="005C6DF2" w:rsidRDefault="005C6DF2" w:rsidP="00B223A6">
      <w:pPr>
        <w:jc w:val="center"/>
        <w:rPr>
          <w:rFonts w:cs="Times New Roman"/>
        </w:rPr>
      </w:pPr>
    </w:p>
    <w:p w14:paraId="62F89AEB" w14:textId="4B003A41" w:rsidR="00B223A6" w:rsidRDefault="00B223A6" w:rsidP="00B223A6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C4691B0" wp14:editId="192DD420">
            <wp:extent cx="2882900" cy="22225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931" b="44453"/>
                    <a:stretch/>
                  </pic:blipFill>
                  <pic:spPr bwMode="auto">
                    <a:xfrm>
                      <a:off x="0" y="0"/>
                      <a:ext cx="2892653" cy="2230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7ADDF" w14:textId="6A14F52B" w:rsidR="00B223A6" w:rsidRDefault="00B223A6" w:rsidP="00B223A6">
      <w:pPr>
        <w:jc w:val="center"/>
        <w:rPr>
          <w:rFonts w:cs="Times New Roman"/>
        </w:rPr>
      </w:pPr>
    </w:p>
    <w:p w14:paraId="410E70E0" w14:textId="42F7483E" w:rsidR="00B223A6" w:rsidRPr="005C6DF2" w:rsidRDefault="00B223A6" w:rsidP="00B223A6">
      <w:pPr>
        <w:jc w:val="center"/>
        <w:rPr>
          <w:rFonts w:cs="Times New Roman"/>
        </w:rPr>
      </w:pPr>
      <w:r>
        <w:rPr>
          <w:rFonts w:cs="Times New Roman"/>
        </w:rPr>
        <w:t>Рисунок 4.</w:t>
      </w:r>
      <w:r>
        <w:rPr>
          <w:rFonts w:cs="Times New Roman"/>
        </w:rPr>
        <w:t>4</w:t>
      </w:r>
      <w:r>
        <w:rPr>
          <w:rFonts w:cs="Times New Roman"/>
        </w:rPr>
        <w:t xml:space="preserve"> </w:t>
      </w:r>
      <w:r w:rsidRPr="0069467F">
        <w:rPr>
          <w:rFonts w:cs="Times New Roman"/>
        </w:rPr>
        <w:t>–</w:t>
      </w:r>
      <w:r w:rsidR="005C6DF2">
        <w:rPr>
          <w:rFonts w:cs="Times New Roman"/>
        </w:rPr>
        <w:t xml:space="preserve"> ток </w:t>
      </w:r>
      <w:r w:rsidR="005C6DF2">
        <w:rPr>
          <w:rFonts w:cs="Times New Roman"/>
          <w:lang w:val="en-US"/>
        </w:rPr>
        <w:t>MSP</w:t>
      </w:r>
      <w:r w:rsidR="005C6DF2" w:rsidRPr="005C6DF2">
        <w:rPr>
          <w:rFonts w:cs="Times New Roman"/>
        </w:rPr>
        <w:t xml:space="preserve"> </w:t>
      </w:r>
      <w:r w:rsidR="005C6DF2">
        <w:rPr>
          <w:rFonts w:cs="Times New Roman"/>
        </w:rPr>
        <w:t>430 в активном режиме</w:t>
      </w:r>
    </w:p>
    <w:p w14:paraId="3D8C6CE7" w14:textId="0EBA36ED" w:rsidR="00B223A6" w:rsidRDefault="00B223A6" w:rsidP="00B223A6">
      <w:pPr>
        <w:jc w:val="center"/>
        <w:rPr>
          <w:rFonts w:cs="Times New Roman"/>
        </w:rPr>
      </w:pPr>
    </w:p>
    <w:p w14:paraId="18D9E9BB" w14:textId="3A7725CA" w:rsidR="00B223A6" w:rsidRDefault="00B223A6" w:rsidP="00B223A6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F124DA0" wp14:editId="1FC9ABE5">
            <wp:extent cx="3145790" cy="24892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-3857" b="38365"/>
                    <a:stretch/>
                  </pic:blipFill>
                  <pic:spPr bwMode="auto">
                    <a:xfrm>
                      <a:off x="0" y="0"/>
                      <a:ext cx="3154631" cy="2496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18C41" w14:textId="69E565AD" w:rsidR="00B223A6" w:rsidRDefault="00B223A6" w:rsidP="00B223A6">
      <w:pPr>
        <w:jc w:val="center"/>
        <w:rPr>
          <w:rFonts w:cs="Times New Roman"/>
        </w:rPr>
      </w:pPr>
    </w:p>
    <w:p w14:paraId="207A7BBC" w14:textId="42CD14B8" w:rsidR="00B223A6" w:rsidRPr="005C6DF2" w:rsidRDefault="00B223A6" w:rsidP="00B223A6">
      <w:pPr>
        <w:jc w:val="center"/>
        <w:rPr>
          <w:rFonts w:cs="Times New Roman"/>
        </w:rPr>
      </w:pPr>
      <w:r>
        <w:rPr>
          <w:rFonts w:cs="Times New Roman"/>
        </w:rPr>
        <w:t>Рисунок 4.</w:t>
      </w:r>
      <w:r>
        <w:rPr>
          <w:rFonts w:cs="Times New Roman"/>
        </w:rPr>
        <w:t>5</w:t>
      </w:r>
      <w:r>
        <w:rPr>
          <w:rFonts w:cs="Times New Roman"/>
        </w:rPr>
        <w:t xml:space="preserve"> </w:t>
      </w:r>
      <w:r w:rsidRPr="0069467F">
        <w:rPr>
          <w:rFonts w:cs="Times New Roman"/>
        </w:rPr>
        <w:t>–</w:t>
      </w:r>
      <w:r w:rsidR="005C6DF2">
        <w:rPr>
          <w:rFonts w:cs="Times New Roman"/>
        </w:rPr>
        <w:t xml:space="preserve"> ток </w:t>
      </w:r>
      <w:r w:rsidR="005C6DF2">
        <w:rPr>
          <w:rFonts w:cs="Times New Roman"/>
          <w:lang w:val="en-US"/>
        </w:rPr>
        <w:t>MSP</w:t>
      </w:r>
      <w:r w:rsidR="005C6DF2" w:rsidRPr="005C6DF2">
        <w:rPr>
          <w:rFonts w:cs="Times New Roman"/>
        </w:rPr>
        <w:t xml:space="preserve"> 430 </w:t>
      </w:r>
      <w:r w:rsidR="005C6DF2">
        <w:rPr>
          <w:rFonts w:cs="Times New Roman"/>
        </w:rPr>
        <w:t xml:space="preserve">в режиме </w:t>
      </w:r>
      <w:r w:rsidR="005C6DF2">
        <w:rPr>
          <w:rFonts w:cs="Times New Roman"/>
          <w:lang w:val="en-US"/>
        </w:rPr>
        <w:t>LPM</w:t>
      </w:r>
      <w:r w:rsidR="005C6DF2" w:rsidRPr="005C6DF2">
        <w:rPr>
          <w:rFonts w:cs="Times New Roman"/>
        </w:rPr>
        <w:t>4</w:t>
      </w:r>
    </w:p>
    <w:p w14:paraId="46A36683" w14:textId="6FEC6BEF" w:rsidR="00B223A6" w:rsidRDefault="00B223A6" w:rsidP="00B223A6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50EBE807" wp14:editId="38581411">
            <wp:extent cx="3251200" cy="3670300"/>
            <wp:effectExtent l="0" t="0" r="635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456" b="15719"/>
                    <a:stretch/>
                  </pic:blipFill>
                  <pic:spPr bwMode="auto">
                    <a:xfrm>
                      <a:off x="0" y="0"/>
                      <a:ext cx="3257868" cy="3677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5950D" w14:textId="7763FCD8" w:rsidR="005C6DF2" w:rsidRDefault="005C6DF2" w:rsidP="00B223A6">
      <w:pPr>
        <w:jc w:val="center"/>
        <w:rPr>
          <w:rFonts w:cs="Times New Roman"/>
        </w:rPr>
      </w:pPr>
    </w:p>
    <w:p w14:paraId="51E7E49A" w14:textId="7558D4D6" w:rsidR="005C6DF2" w:rsidRPr="005C6DF2" w:rsidRDefault="005C6DF2" w:rsidP="005C6DF2">
      <w:pPr>
        <w:jc w:val="center"/>
        <w:rPr>
          <w:rFonts w:cs="Times New Roman"/>
        </w:rPr>
      </w:pPr>
      <w:r>
        <w:rPr>
          <w:rFonts w:cs="Times New Roman"/>
        </w:rPr>
        <w:t>Рисунок 4.</w:t>
      </w:r>
      <w:r>
        <w:rPr>
          <w:rFonts w:cs="Times New Roman"/>
        </w:rPr>
        <w:t>6</w:t>
      </w:r>
      <w:r>
        <w:rPr>
          <w:rFonts w:cs="Times New Roman"/>
        </w:rPr>
        <w:t xml:space="preserve"> </w:t>
      </w:r>
      <w:r w:rsidRPr="0069467F">
        <w:rPr>
          <w:rFonts w:cs="Times New Roman"/>
        </w:rPr>
        <w:t>–</w:t>
      </w:r>
      <w:r w:rsidRPr="005C6DF2">
        <w:rPr>
          <w:rFonts w:cs="Times New Roman"/>
        </w:rPr>
        <w:t xml:space="preserve"> </w:t>
      </w:r>
      <w:r>
        <w:rPr>
          <w:rFonts w:cs="Times New Roman"/>
        </w:rPr>
        <w:t xml:space="preserve">ток </w:t>
      </w:r>
      <w:r>
        <w:rPr>
          <w:rFonts w:cs="Times New Roman"/>
        </w:rPr>
        <w:t>платы</w:t>
      </w:r>
      <w:r w:rsidRPr="005C6DF2">
        <w:rPr>
          <w:rFonts w:cs="Times New Roman"/>
        </w:rPr>
        <w:t xml:space="preserve"> </w:t>
      </w:r>
      <w:r>
        <w:rPr>
          <w:rFonts w:cs="Times New Roman"/>
        </w:rPr>
        <w:t xml:space="preserve">в режиме </w:t>
      </w:r>
      <w:r>
        <w:rPr>
          <w:rFonts w:cs="Times New Roman"/>
          <w:lang w:val="en-US"/>
        </w:rPr>
        <w:t>LPM</w:t>
      </w:r>
      <w:r w:rsidRPr="005C6DF2">
        <w:rPr>
          <w:rFonts w:cs="Times New Roman"/>
        </w:rPr>
        <w:t>4</w:t>
      </w:r>
      <w:r>
        <w:rPr>
          <w:rFonts w:cs="Times New Roman"/>
        </w:rPr>
        <w:t xml:space="preserve"> </w:t>
      </w:r>
    </w:p>
    <w:p w14:paraId="572F2F16" w14:textId="68D08244" w:rsidR="00B223A6" w:rsidRDefault="00B223A6" w:rsidP="00B223A6">
      <w:pPr>
        <w:jc w:val="center"/>
        <w:rPr>
          <w:rFonts w:cs="Times New Roman"/>
        </w:rPr>
      </w:pPr>
    </w:p>
    <w:p w14:paraId="222258A0" w14:textId="08DF63F6" w:rsidR="00B223A6" w:rsidRDefault="00B223A6" w:rsidP="00B223A6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D0A86A4" wp14:editId="419FE31D">
            <wp:extent cx="3486150" cy="3333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" r="-7018" b="23246"/>
                    <a:stretch/>
                  </pic:blipFill>
                  <pic:spPr bwMode="auto">
                    <a:xfrm>
                      <a:off x="0" y="0"/>
                      <a:ext cx="3491928" cy="3339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38829" w14:textId="2D280526" w:rsidR="00B223A6" w:rsidRDefault="00B223A6" w:rsidP="00B223A6">
      <w:pPr>
        <w:jc w:val="center"/>
        <w:rPr>
          <w:rFonts w:cs="Times New Roman"/>
        </w:rPr>
      </w:pPr>
    </w:p>
    <w:p w14:paraId="694B3E05" w14:textId="2C64AD63" w:rsidR="005C6DF2" w:rsidRPr="005C6DF2" w:rsidRDefault="005C6DF2" w:rsidP="005C6DF2">
      <w:pPr>
        <w:jc w:val="center"/>
        <w:rPr>
          <w:rFonts w:cs="Times New Roman"/>
        </w:rPr>
      </w:pPr>
      <w:r>
        <w:rPr>
          <w:rFonts w:cs="Times New Roman"/>
        </w:rPr>
        <w:t>Рисунок 4.</w:t>
      </w:r>
      <w:r>
        <w:rPr>
          <w:rFonts w:cs="Times New Roman"/>
        </w:rPr>
        <w:t>7</w:t>
      </w:r>
      <w:r>
        <w:rPr>
          <w:rFonts w:cs="Times New Roman"/>
        </w:rPr>
        <w:t xml:space="preserve"> </w:t>
      </w:r>
      <w:r w:rsidRPr="0069467F">
        <w:rPr>
          <w:rFonts w:cs="Times New Roman"/>
        </w:rPr>
        <w:t>–</w:t>
      </w:r>
      <w:r>
        <w:rPr>
          <w:rFonts w:cs="Times New Roman"/>
        </w:rPr>
        <w:t xml:space="preserve"> ток </w:t>
      </w:r>
      <w:r>
        <w:rPr>
          <w:rFonts w:cs="Times New Roman"/>
          <w:lang w:val="en-US"/>
        </w:rPr>
        <w:t>MSP</w:t>
      </w:r>
      <w:r w:rsidRPr="005C6DF2">
        <w:rPr>
          <w:rFonts w:cs="Times New Roman"/>
        </w:rPr>
        <w:t xml:space="preserve"> 430 </w:t>
      </w:r>
      <w:r>
        <w:rPr>
          <w:rFonts w:cs="Times New Roman"/>
        </w:rPr>
        <w:t>в неактивном режиме</w:t>
      </w:r>
    </w:p>
    <w:p w14:paraId="735A4663" w14:textId="77777777" w:rsidR="005C6DF2" w:rsidRDefault="005C6DF2" w:rsidP="00B223A6">
      <w:pPr>
        <w:jc w:val="center"/>
        <w:rPr>
          <w:rFonts w:cs="Times New Roman"/>
        </w:rPr>
      </w:pPr>
    </w:p>
    <w:p w14:paraId="587B56C5" w14:textId="452CE1B4" w:rsidR="00B223A6" w:rsidRDefault="00B223A6" w:rsidP="00B223A6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ADF3956" wp14:editId="5E36ABEB">
            <wp:extent cx="2964815" cy="3953087"/>
            <wp:effectExtent l="0" t="0" r="698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4715" cy="396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96D2" w14:textId="3435EDBA" w:rsidR="005C6DF2" w:rsidRDefault="005C6DF2" w:rsidP="00B223A6">
      <w:pPr>
        <w:jc w:val="center"/>
        <w:rPr>
          <w:rFonts w:cs="Times New Roman"/>
        </w:rPr>
      </w:pPr>
    </w:p>
    <w:p w14:paraId="2301B699" w14:textId="6E7218EB" w:rsidR="005C6DF2" w:rsidRDefault="005C6DF2" w:rsidP="005C6DF2">
      <w:pPr>
        <w:jc w:val="center"/>
        <w:rPr>
          <w:rFonts w:cs="Times New Roman"/>
        </w:rPr>
      </w:pPr>
      <w:r>
        <w:rPr>
          <w:rFonts w:cs="Times New Roman"/>
        </w:rPr>
        <w:t>Рисунок 4.</w:t>
      </w:r>
      <w:r>
        <w:rPr>
          <w:rFonts w:cs="Times New Roman"/>
        </w:rPr>
        <w:t>8</w:t>
      </w:r>
      <w:r>
        <w:rPr>
          <w:rFonts w:cs="Times New Roman"/>
        </w:rPr>
        <w:t xml:space="preserve"> </w:t>
      </w:r>
      <w:r w:rsidRPr="0069467F">
        <w:rPr>
          <w:rFonts w:cs="Times New Roman"/>
        </w:rPr>
        <w:t>–</w:t>
      </w:r>
      <w:r>
        <w:rPr>
          <w:rFonts w:cs="Times New Roman"/>
        </w:rPr>
        <w:t xml:space="preserve"> частота колебаний в активном режиме</w:t>
      </w:r>
    </w:p>
    <w:p w14:paraId="528F3C99" w14:textId="6392A6CF" w:rsidR="00B223A6" w:rsidRDefault="00B223A6" w:rsidP="00B223A6">
      <w:pPr>
        <w:jc w:val="center"/>
        <w:rPr>
          <w:rFonts w:cs="Times New Roman"/>
        </w:rPr>
      </w:pPr>
    </w:p>
    <w:p w14:paraId="0C164206" w14:textId="5F722CC5" w:rsidR="00B223A6" w:rsidRDefault="00B223A6" w:rsidP="00B223A6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5EFE6434" wp14:editId="4581DFD2">
            <wp:extent cx="2848770" cy="3798358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1879" cy="381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7ABA" w14:textId="576D0065" w:rsidR="005C6DF2" w:rsidRDefault="005C6DF2" w:rsidP="00B223A6">
      <w:pPr>
        <w:jc w:val="center"/>
        <w:rPr>
          <w:rFonts w:cs="Times New Roman"/>
        </w:rPr>
      </w:pPr>
    </w:p>
    <w:p w14:paraId="1DEC409D" w14:textId="18FA3EFB" w:rsidR="00CE3CD7" w:rsidRPr="005C6DF2" w:rsidRDefault="005C6DF2" w:rsidP="005C6DF2">
      <w:pPr>
        <w:jc w:val="center"/>
        <w:rPr>
          <w:rFonts w:cs="Times New Roman"/>
        </w:rPr>
      </w:pPr>
      <w:r>
        <w:rPr>
          <w:rFonts w:cs="Times New Roman"/>
        </w:rPr>
        <w:t>Рисунок 4.</w:t>
      </w:r>
      <w:r>
        <w:rPr>
          <w:rFonts w:cs="Times New Roman"/>
        </w:rPr>
        <w:t>9</w:t>
      </w:r>
      <w:r>
        <w:rPr>
          <w:rFonts w:cs="Times New Roman"/>
        </w:rPr>
        <w:t xml:space="preserve"> </w:t>
      </w:r>
      <w:r w:rsidRPr="0069467F">
        <w:rPr>
          <w:rFonts w:cs="Times New Roman"/>
        </w:rPr>
        <w:t>–</w:t>
      </w:r>
      <w:bookmarkStart w:id="6" w:name="_Toc225542202"/>
      <w:r>
        <w:rPr>
          <w:rFonts w:cs="Times New Roman"/>
        </w:rPr>
        <w:t xml:space="preserve"> частота колебаний в режиме </w:t>
      </w:r>
      <w:r>
        <w:rPr>
          <w:rFonts w:cs="Times New Roman"/>
          <w:lang w:val="en-US"/>
        </w:rPr>
        <w:t>LMP</w:t>
      </w:r>
      <w:r w:rsidRPr="005C6DF2">
        <w:rPr>
          <w:rFonts w:cs="Times New Roman"/>
        </w:rPr>
        <w:t>4</w:t>
      </w:r>
    </w:p>
    <w:p w14:paraId="26BF7573" w14:textId="600174E9" w:rsidR="00B223A6" w:rsidRDefault="00B223A6" w:rsidP="00B223A6">
      <w:pPr>
        <w:jc w:val="center"/>
      </w:pPr>
      <w:r>
        <w:rPr>
          <w:noProof/>
        </w:rPr>
        <w:lastRenderedPageBreak/>
        <w:drawing>
          <wp:inline distT="0" distB="0" distL="0" distR="0" wp14:anchorId="1301E992" wp14:editId="34E24E82">
            <wp:extent cx="2986088" cy="398145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6275" cy="399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0542" w14:textId="77777777" w:rsidR="005C6DF2" w:rsidRDefault="005C6DF2" w:rsidP="00B223A6">
      <w:pPr>
        <w:jc w:val="center"/>
      </w:pPr>
    </w:p>
    <w:p w14:paraId="0C43A4B6" w14:textId="7030A71B" w:rsidR="005C6DF2" w:rsidRPr="005C6DF2" w:rsidRDefault="005C6DF2" w:rsidP="005C6DF2">
      <w:pPr>
        <w:jc w:val="center"/>
        <w:rPr>
          <w:rFonts w:cs="Times New Roman"/>
        </w:rPr>
      </w:pPr>
      <w:r>
        <w:rPr>
          <w:rFonts w:cs="Times New Roman"/>
        </w:rPr>
        <w:t>Рисунок 4.</w:t>
      </w:r>
      <w:r>
        <w:rPr>
          <w:rFonts w:cs="Times New Roman"/>
        </w:rPr>
        <w:t>11</w:t>
      </w:r>
      <w:r>
        <w:rPr>
          <w:rFonts w:cs="Times New Roman"/>
        </w:rPr>
        <w:t xml:space="preserve"> </w:t>
      </w:r>
      <w:r w:rsidRPr="0069467F">
        <w:rPr>
          <w:rFonts w:cs="Times New Roman"/>
        </w:rPr>
        <w:t>–</w:t>
      </w:r>
      <w:r w:rsidRPr="005C6DF2">
        <w:rPr>
          <w:rFonts w:cs="Times New Roman"/>
        </w:rPr>
        <w:t xml:space="preserve"> </w:t>
      </w:r>
      <w:r>
        <w:rPr>
          <w:rFonts w:cs="Times New Roman"/>
        </w:rPr>
        <w:t>частота колебаний в неактивном режиме</w:t>
      </w:r>
    </w:p>
    <w:p w14:paraId="5B274309" w14:textId="77777777" w:rsidR="005C6DF2" w:rsidRDefault="005C6DF2" w:rsidP="00B223A6">
      <w:pPr>
        <w:jc w:val="center"/>
      </w:pPr>
    </w:p>
    <w:p w14:paraId="623C7BD5" w14:textId="7E78990A" w:rsidR="00B223A6" w:rsidRDefault="00B223A6" w:rsidP="00B223A6">
      <w:pPr>
        <w:jc w:val="center"/>
      </w:pPr>
    </w:p>
    <w:p w14:paraId="739422D8" w14:textId="0C8AC3F5" w:rsidR="00B223A6" w:rsidRDefault="00B223A6" w:rsidP="00B223A6">
      <w:pPr>
        <w:jc w:val="center"/>
      </w:pPr>
    </w:p>
    <w:p w14:paraId="428C4EF8" w14:textId="441BFF80" w:rsidR="005C6DF2" w:rsidRDefault="005C6DF2" w:rsidP="00B223A6">
      <w:pPr>
        <w:jc w:val="center"/>
      </w:pPr>
    </w:p>
    <w:p w14:paraId="0125AF8A" w14:textId="1DCBF30A" w:rsidR="005C6DF2" w:rsidRDefault="005C6DF2" w:rsidP="00B223A6">
      <w:pPr>
        <w:jc w:val="center"/>
      </w:pPr>
    </w:p>
    <w:p w14:paraId="34377910" w14:textId="4F2C2328" w:rsidR="005C6DF2" w:rsidRDefault="005C6DF2" w:rsidP="00B223A6">
      <w:pPr>
        <w:jc w:val="center"/>
      </w:pPr>
    </w:p>
    <w:p w14:paraId="6B4D8A89" w14:textId="18C89991" w:rsidR="005C6DF2" w:rsidRDefault="005C6DF2" w:rsidP="00B223A6">
      <w:pPr>
        <w:jc w:val="center"/>
      </w:pPr>
    </w:p>
    <w:p w14:paraId="62B80373" w14:textId="48694053" w:rsidR="005C6DF2" w:rsidRDefault="005C6DF2" w:rsidP="00B223A6">
      <w:pPr>
        <w:jc w:val="center"/>
      </w:pPr>
    </w:p>
    <w:p w14:paraId="08D57910" w14:textId="0092042D" w:rsidR="005C6DF2" w:rsidRDefault="005C6DF2" w:rsidP="00B223A6">
      <w:pPr>
        <w:jc w:val="center"/>
      </w:pPr>
    </w:p>
    <w:p w14:paraId="7CB6F003" w14:textId="11228FBD" w:rsidR="005C6DF2" w:rsidRDefault="005C6DF2" w:rsidP="00B223A6">
      <w:pPr>
        <w:jc w:val="center"/>
      </w:pPr>
    </w:p>
    <w:p w14:paraId="75F11335" w14:textId="3C7AD862" w:rsidR="005C6DF2" w:rsidRDefault="005C6DF2" w:rsidP="00B223A6">
      <w:pPr>
        <w:jc w:val="center"/>
      </w:pPr>
    </w:p>
    <w:p w14:paraId="4FCBF274" w14:textId="5E213796" w:rsidR="005C6DF2" w:rsidRDefault="005C6DF2" w:rsidP="00B223A6">
      <w:pPr>
        <w:jc w:val="center"/>
      </w:pPr>
    </w:p>
    <w:p w14:paraId="3B5E6177" w14:textId="2ECDE241" w:rsidR="005C6DF2" w:rsidRDefault="005C6DF2" w:rsidP="00B223A6">
      <w:pPr>
        <w:jc w:val="center"/>
      </w:pPr>
    </w:p>
    <w:p w14:paraId="2B6DB127" w14:textId="2A320155" w:rsidR="005C6DF2" w:rsidRDefault="005C6DF2" w:rsidP="00B223A6">
      <w:pPr>
        <w:jc w:val="center"/>
      </w:pPr>
    </w:p>
    <w:p w14:paraId="5B69DD63" w14:textId="075F120F" w:rsidR="005C6DF2" w:rsidRDefault="005C6DF2" w:rsidP="00B223A6">
      <w:pPr>
        <w:jc w:val="center"/>
      </w:pPr>
    </w:p>
    <w:p w14:paraId="65447CEC" w14:textId="0F7961C6" w:rsidR="005C6DF2" w:rsidRDefault="005C6DF2" w:rsidP="00B223A6">
      <w:pPr>
        <w:jc w:val="center"/>
      </w:pPr>
    </w:p>
    <w:p w14:paraId="3EA89BF5" w14:textId="6573D43A" w:rsidR="005C6DF2" w:rsidRDefault="005C6DF2" w:rsidP="00B223A6">
      <w:pPr>
        <w:jc w:val="center"/>
      </w:pPr>
    </w:p>
    <w:p w14:paraId="27A1A730" w14:textId="7F97A869" w:rsidR="005C6DF2" w:rsidRDefault="005C6DF2" w:rsidP="00B223A6">
      <w:pPr>
        <w:jc w:val="center"/>
      </w:pPr>
    </w:p>
    <w:p w14:paraId="7824CB63" w14:textId="369B8FEC" w:rsidR="005C6DF2" w:rsidRDefault="005C6DF2" w:rsidP="00B223A6">
      <w:pPr>
        <w:jc w:val="center"/>
      </w:pPr>
    </w:p>
    <w:p w14:paraId="08ED2D6D" w14:textId="0DF4562A" w:rsidR="005C6DF2" w:rsidRDefault="005C6DF2" w:rsidP="00B223A6">
      <w:pPr>
        <w:jc w:val="center"/>
      </w:pPr>
    </w:p>
    <w:p w14:paraId="719A3922" w14:textId="448ED02D" w:rsidR="005C6DF2" w:rsidRDefault="005C6DF2" w:rsidP="00B223A6">
      <w:pPr>
        <w:jc w:val="center"/>
      </w:pPr>
    </w:p>
    <w:p w14:paraId="35D52DE2" w14:textId="77777777" w:rsidR="005C6DF2" w:rsidRDefault="005C6DF2" w:rsidP="00B223A6">
      <w:pPr>
        <w:jc w:val="center"/>
      </w:pPr>
    </w:p>
    <w:p w14:paraId="72B7C7B4" w14:textId="77777777" w:rsidR="00B223A6" w:rsidRPr="00B223A6" w:rsidRDefault="00B223A6" w:rsidP="00B223A6">
      <w:pPr>
        <w:jc w:val="center"/>
      </w:pPr>
    </w:p>
    <w:p w14:paraId="0B777D23" w14:textId="77777777" w:rsidR="00CE3CD7" w:rsidRPr="002455B9" w:rsidRDefault="00CE3CD7" w:rsidP="00CE3CD7">
      <w:pPr>
        <w:pStyle w:val="Heading11"/>
      </w:pPr>
      <w:bookmarkStart w:id="7" w:name="_Toc225542216"/>
      <w:bookmarkEnd w:id="6"/>
      <w:r>
        <w:lastRenderedPageBreak/>
        <w:t>Заключение</w:t>
      </w:r>
      <w:bookmarkEnd w:id="7"/>
    </w:p>
    <w:p w14:paraId="020860BD" w14:textId="77777777" w:rsidR="00CE3CD7" w:rsidRPr="002455B9" w:rsidRDefault="00CE3CD7" w:rsidP="00CE3CD7">
      <w:pPr>
        <w:rPr>
          <w:rFonts w:cs="Times New Roman"/>
          <w:szCs w:val="28"/>
        </w:rPr>
      </w:pPr>
    </w:p>
    <w:p w14:paraId="78A0EF41" w14:textId="3FCCE51C" w:rsidR="00CE3CD7" w:rsidRPr="00987AEB" w:rsidRDefault="00091B8C" w:rsidP="00CE3CD7">
      <w:pPr>
        <w:rPr>
          <w:rFonts w:cs="Times New Roman"/>
          <w:szCs w:val="28"/>
        </w:rPr>
      </w:pPr>
      <w:r w:rsidRPr="00091B8C">
        <w:rPr>
          <w:rFonts w:cs="Times New Roman"/>
          <w:szCs w:val="28"/>
        </w:rPr>
        <w:t>В ходе лабораторной работы были изучены принципы построения систем с низким энергопотреблением на базе MSP430F5529. Была написана программа, переключающая режимы тактирования, питания и энергопотребления в соответствии с вариантом 5. Программа использует прерывания для управления, минимизирует активную работу процессора и соблюдает пошаговое переключение напряжения питания. Измерены ток потребления микроконтроллера и платы, напряжение питания и частота MCLK в различных режимах. Полученные результаты подтверждают эффективность использования режимов пониженного энергопотребления для снижения тока потребления.</w:t>
      </w:r>
      <w:r w:rsidR="00CE3CD7">
        <w:br w:type="page"/>
      </w:r>
    </w:p>
    <w:p w14:paraId="51079190" w14:textId="00DD837F" w:rsidR="00CE3CD7" w:rsidRPr="00165F1F" w:rsidRDefault="00CE3CD7" w:rsidP="00CE3CD7">
      <w:pPr>
        <w:pStyle w:val="Heading11"/>
      </w:pPr>
      <w:bookmarkStart w:id="8" w:name="_Toc225542218"/>
      <w:r w:rsidRPr="00CE3CD7">
        <w:lastRenderedPageBreak/>
        <w:t xml:space="preserve">         </w:t>
      </w:r>
      <w:r>
        <w:t>Приложение</w:t>
      </w:r>
      <w:r w:rsidRPr="00165F1F">
        <w:t xml:space="preserve"> </w:t>
      </w:r>
      <w:r>
        <w:t>А</w:t>
      </w:r>
      <w:bookmarkEnd w:id="8"/>
    </w:p>
    <w:p w14:paraId="2A683262" w14:textId="40011B04" w:rsidR="00CE3CD7" w:rsidRPr="00165F1F" w:rsidRDefault="00CE3CD7" w:rsidP="00CE3CD7">
      <w:pPr>
        <w:rPr>
          <w:rFonts w:cs="Times New Roman"/>
        </w:rPr>
      </w:pPr>
      <w:r w:rsidRPr="00CE3CD7">
        <w:rPr>
          <w:rFonts w:cs="Times New Roman"/>
        </w:rPr>
        <w:t xml:space="preserve">                                                 </w:t>
      </w:r>
      <w:r w:rsidRPr="00165F1F">
        <w:rPr>
          <w:rFonts w:cs="Times New Roman"/>
        </w:rPr>
        <w:t>(</w:t>
      </w:r>
      <w:r w:rsidRPr="00023A87">
        <w:rPr>
          <w:rFonts w:cs="Times New Roman"/>
        </w:rPr>
        <w:t>обязательное</w:t>
      </w:r>
      <w:r w:rsidRPr="00165F1F">
        <w:rPr>
          <w:rFonts w:cs="Times New Roman"/>
        </w:rPr>
        <w:t>)</w:t>
      </w:r>
    </w:p>
    <w:p w14:paraId="7A6190BF" w14:textId="77777777" w:rsidR="00CE3CD7" w:rsidRPr="00165F1F" w:rsidRDefault="00CE3CD7" w:rsidP="00CE3CD7">
      <w:pPr>
        <w:jc w:val="center"/>
        <w:rPr>
          <w:rFonts w:cs="Times New Roman"/>
        </w:rPr>
      </w:pPr>
    </w:p>
    <w:p w14:paraId="795E9972" w14:textId="3D31B45C" w:rsidR="00CE3CD7" w:rsidRDefault="00CE3CD7" w:rsidP="00CE3CD7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Листинг</w:t>
      </w:r>
      <w:r w:rsidRPr="00165F1F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кода</w:t>
      </w:r>
    </w:p>
    <w:p w14:paraId="36E0F055" w14:textId="77777777" w:rsidR="00CE3CD7" w:rsidRDefault="00CE3CD7" w:rsidP="00CE3CD7">
      <w:pPr>
        <w:jc w:val="center"/>
        <w:rPr>
          <w:rFonts w:cs="Times New Roman"/>
          <w:b/>
          <w:bCs/>
          <w:szCs w:val="28"/>
        </w:rPr>
      </w:pPr>
    </w:p>
    <w:bookmarkEnd w:id="3"/>
    <w:p w14:paraId="13F0EBD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>1  #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include &lt;msp430.h&gt;</w:t>
      </w:r>
    </w:p>
    <w:p w14:paraId="1C942E6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 2  </w:t>
      </w:r>
    </w:p>
    <w:p w14:paraId="7BC5386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>3  /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*</w:t>
      </w:r>
    </w:p>
    <w:p w14:paraId="581295F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 4   * Лабораторная работа №3</w:t>
      </w:r>
    </w:p>
    <w:p w14:paraId="5C104C5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 5   * Вариант 5</w:t>
      </w:r>
    </w:p>
    <w:p w14:paraId="784DB27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 6   *</w:t>
      </w:r>
    </w:p>
    <w:p w14:paraId="57C4920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 7   * LPM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 xml:space="preserve"> LPM4</w:t>
      </w:r>
    </w:p>
    <w:p w14:paraId="2B22770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 8   *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Vcore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 xml:space="preserve"> 1.8 В &lt;-&gt; 1.4 В</w:t>
      </w:r>
    </w:p>
    <w:p w14:paraId="643C02C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 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9   * DCOCLK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~2.3 </w:t>
      </w:r>
      <w:r w:rsidRPr="00B223A6">
        <w:rPr>
          <w:rFonts w:ascii="Courier New" w:hAnsi="Courier New" w:cs="Courier New"/>
          <w:sz w:val="20"/>
          <w:szCs w:val="20"/>
        </w:rPr>
        <w:t>МГц</w:t>
      </w:r>
    </w:p>
    <w:p w14:paraId="6D438CF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10   *</w:t>
      </w:r>
    </w:p>
    <w:p w14:paraId="5382F50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11   * ACLK:</w:t>
      </w:r>
    </w:p>
    <w:p w14:paraId="61FF1AE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12   *   HIGH mode -&gt; DCOCLK / 1</w:t>
      </w:r>
    </w:p>
    <w:p w14:paraId="12B9134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13   *   LOW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mode  -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&gt; DCOCLK / 4</w:t>
      </w:r>
    </w:p>
    <w:p w14:paraId="6126279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14   *</w:t>
      </w:r>
    </w:p>
    <w:p w14:paraId="0FC9DC0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15   * S1 - </w:t>
      </w:r>
      <w:r w:rsidRPr="00B223A6">
        <w:rPr>
          <w:rFonts w:ascii="Courier New" w:hAnsi="Courier New" w:cs="Courier New"/>
          <w:sz w:val="20"/>
          <w:szCs w:val="20"/>
        </w:rPr>
        <w:t>переключение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HIGH / LOW</w:t>
      </w:r>
    </w:p>
    <w:p w14:paraId="4E0A719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16   * S2 - </w:t>
      </w:r>
      <w:r w:rsidRPr="00B223A6">
        <w:rPr>
          <w:rFonts w:ascii="Courier New" w:hAnsi="Courier New" w:cs="Courier New"/>
          <w:sz w:val="20"/>
          <w:szCs w:val="20"/>
        </w:rPr>
        <w:t>переключение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ACTIVE / LPM4</w:t>
      </w:r>
    </w:p>
    <w:p w14:paraId="01B3F25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17   *</w:t>
      </w:r>
    </w:p>
    <w:p w14:paraId="6F65AB1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18   * LED1 - ACTIVE</w:t>
      </w:r>
    </w:p>
    <w:p w14:paraId="2A61218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19   * LED3 - LPM4</w:t>
      </w:r>
    </w:p>
    <w:p w14:paraId="6B50A50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20   * LED4 -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Vcore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= 1.8 </w:t>
      </w:r>
      <w:r w:rsidRPr="00B223A6">
        <w:rPr>
          <w:rFonts w:ascii="Courier New" w:hAnsi="Courier New" w:cs="Courier New"/>
          <w:sz w:val="20"/>
          <w:szCs w:val="20"/>
        </w:rPr>
        <w:t>В</w:t>
      </w:r>
    </w:p>
    <w:p w14:paraId="0FD85EC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21   * LED5 -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Vcore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= 1.4 </w:t>
      </w:r>
      <w:r w:rsidRPr="00B223A6">
        <w:rPr>
          <w:rFonts w:ascii="Courier New" w:hAnsi="Courier New" w:cs="Courier New"/>
          <w:sz w:val="20"/>
          <w:szCs w:val="20"/>
        </w:rPr>
        <w:t>В</w:t>
      </w:r>
    </w:p>
    <w:p w14:paraId="7AB8D2B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223A6">
        <w:rPr>
          <w:rFonts w:ascii="Courier New" w:hAnsi="Courier New" w:cs="Courier New"/>
          <w:sz w:val="20"/>
          <w:szCs w:val="20"/>
        </w:rPr>
        <w:t>22   * LED8 - индикация частоты ACLK</w:t>
      </w:r>
    </w:p>
    <w:p w14:paraId="1F7932F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23   */</w:t>
      </w:r>
    </w:p>
    <w:p w14:paraId="07A5F2D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24  </w:t>
      </w:r>
    </w:p>
    <w:p w14:paraId="046227A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25  </w:t>
      </w:r>
    </w:p>
    <w:p w14:paraId="4497193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>26  /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* =========================================================</w:t>
      </w:r>
    </w:p>
    <w:p w14:paraId="73AE2E2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27   *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Распиновка</w:t>
      </w:r>
      <w:proofErr w:type="spellEnd"/>
    </w:p>
    <w:p w14:paraId="7C2CDD8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28   * ========================================================= */</w:t>
      </w:r>
    </w:p>
    <w:p w14:paraId="603BD57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29  </w:t>
      </w:r>
    </w:p>
    <w:p w14:paraId="72792A7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30  #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define LED1    BIT0       /* P1.0 */</w:t>
      </w:r>
    </w:p>
    <w:p w14:paraId="2D5E26B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31  #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define LED3    BIT2       /* P8.2 */</w:t>
      </w:r>
    </w:p>
    <w:p w14:paraId="0FFF0EA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32  </w:t>
      </w:r>
    </w:p>
    <w:p w14:paraId="46E2A31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33  #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define LED4    BIT1       /* P1.1 */</w:t>
      </w:r>
    </w:p>
    <w:p w14:paraId="7F96A10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34  #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define LED5    BIT2       /* P1.2 */</w:t>
      </w:r>
    </w:p>
    <w:p w14:paraId="50ADAD2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35  #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define LED8    BIT5       /* P1.5 */</w:t>
      </w:r>
    </w:p>
    <w:p w14:paraId="31D81F1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36  </w:t>
      </w:r>
    </w:p>
    <w:p w14:paraId="4B2E57A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37  #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define S1      BIT7       /* P1.7 */</w:t>
      </w:r>
    </w:p>
    <w:p w14:paraId="4BE488E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38  #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define S2      BIT2       /* P2.2 */</w:t>
      </w:r>
    </w:p>
    <w:p w14:paraId="19645EA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39  </w:t>
      </w:r>
    </w:p>
    <w:p w14:paraId="3A9025F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40  </w:t>
      </w:r>
    </w:p>
    <w:p w14:paraId="470DC49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41  /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* =========================================================</w:t>
      </w:r>
    </w:p>
    <w:p w14:paraId="763B5D0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42   * </w:t>
      </w:r>
      <w:r w:rsidRPr="00B223A6">
        <w:rPr>
          <w:rFonts w:ascii="Courier New" w:hAnsi="Courier New" w:cs="Courier New"/>
          <w:sz w:val="20"/>
          <w:szCs w:val="20"/>
        </w:rPr>
        <w:t>Состояния</w:t>
      </w:r>
    </w:p>
    <w:p w14:paraId="5E6C814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43   * ========================================================= */</w:t>
      </w:r>
    </w:p>
    <w:p w14:paraId="03A943D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44  </w:t>
      </w:r>
    </w:p>
    <w:p w14:paraId="0F9B381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45  /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*</w:t>
      </w:r>
    </w:p>
    <w:p w14:paraId="50C28BD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46   * 0 -&gt; LOW:</w:t>
      </w:r>
    </w:p>
    <w:p w14:paraId="527A87C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47   *     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Vcore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= 1.4 </w:t>
      </w:r>
      <w:r w:rsidRPr="00B223A6">
        <w:rPr>
          <w:rFonts w:ascii="Courier New" w:hAnsi="Courier New" w:cs="Courier New"/>
          <w:sz w:val="20"/>
          <w:szCs w:val="20"/>
        </w:rPr>
        <w:t>В</w:t>
      </w:r>
    </w:p>
    <w:p w14:paraId="41B78F4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48   *      ACLK = DCOCLK / 4</w:t>
      </w:r>
    </w:p>
    <w:p w14:paraId="3A0029D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49   *</w:t>
      </w:r>
    </w:p>
    <w:p w14:paraId="335162B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50   * 1 -&gt; HIGH:</w:t>
      </w:r>
    </w:p>
    <w:p w14:paraId="5445B36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51   *     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Vcore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= 1.8 </w:t>
      </w:r>
      <w:r w:rsidRPr="00B223A6">
        <w:rPr>
          <w:rFonts w:ascii="Courier New" w:hAnsi="Courier New" w:cs="Courier New"/>
          <w:sz w:val="20"/>
          <w:szCs w:val="20"/>
        </w:rPr>
        <w:t>В</w:t>
      </w:r>
    </w:p>
    <w:p w14:paraId="10FFEF2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52   *      ACLK = DCOCLK / 1</w:t>
      </w:r>
    </w:p>
    <w:p w14:paraId="45866D4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53   */</w:t>
      </w:r>
    </w:p>
    <w:p w14:paraId="511A386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54  volatile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unsigned char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high_mode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75F2561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55  </w:t>
      </w:r>
    </w:p>
    <w:p w14:paraId="6CDE145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56  </w:t>
      </w:r>
    </w:p>
    <w:p w14:paraId="1EC0037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57  /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*</w:t>
      </w:r>
    </w:p>
    <w:p w14:paraId="4750967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58   * 0 -&gt; ACTIVE</w:t>
      </w:r>
    </w:p>
    <w:p w14:paraId="79A8FE3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59   * 1 -&gt; LPM4</w:t>
      </w:r>
    </w:p>
    <w:p w14:paraId="632E4E0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60   */</w:t>
      </w:r>
    </w:p>
    <w:p w14:paraId="0274B46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61  volatile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unsigned char in_lpm4 = 0;</w:t>
      </w:r>
    </w:p>
    <w:p w14:paraId="523A3E1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223A6">
        <w:rPr>
          <w:rFonts w:ascii="Courier New" w:hAnsi="Courier New" w:cs="Courier New"/>
          <w:sz w:val="20"/>
          <w:szCs w:val="20"/>
        </w:rPr>
        <w:t xml:space="preserve">62  </w:t>
      </w:r>
    </w:p>
    <w:p w14:paraId="1F6CF4A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63  </w:t>
      </w:r>
    </w:p>
    <w:p w14:paraId="31F2F55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>64  /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*</w:t>
      </w:r>
    </w:p>
    <w:p w14:paraId="50BB3E2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65   * S1 ISR только устанавливает этот флаг.</w:t>
      </w:r>
    </w:p>
    <w:p w14:paraId="3A4B804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66   *</w:t>
      </w:r>
    </w:p>
    <w:p w14:paraId="7D85338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67   * Само переключение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Vcore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выполняется</w:t>
      </w:r>
    </w:p>
    <w:p w14:paraId="7A15C48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68   * в </w:t>
      </w:r>
      <w:proofErr w:type="spellStart"/>
      <w:proofErr w:type="gramStart"/>
      <w:r w:rsidRPr="00B223A6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), а не внутри прерывания.</w:t>
      </w:r>
    </w:p>
    <w:p w14:paraId="3021B28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</w:t>
      </w:r>
      <w:r w:rsidRPr="00B223A6">
        <w:rPr>
          <w:rFonts w:ascii="Courier New" w:hAnsi="Courier New" w:cs="Courier New"/>
          <w:sz w:val="20"/>
          <w:szCs w:val="20"/>
          <w:lang w:val="en-US"/>
        </w:rPr>
        <w:t>69   */</w:t>
      </w:r>
    </w:p>
    <w:p w14:paraId="17CAE18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70  volatile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unsigned char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change_power_request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5D39BA0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71  </w:t>
      </w:r>
    </w:p>
    <w:p w14:paraId="0AA25FC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72  </w:t>
      </w:r>
    </w:p>
    <w:p w14:paraId="124243B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73  /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* =========================================================</w:t>
      </w:r>
    </w:p>
    <w:p w14:paraId="132BBFA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74   * </w:t>
      </w:r>
      <w:r w:rsidRPr="00B223A6">
        <w:rPr>
          <w:rFonts w:ascii="Courier New" w:hAnsi="Courier New" w:cs="Courier New"/>
          <w:sz w:val="20"/>
          <w:szCs w:val="20"/>
        </w:rPr>
        <w:t>Прототипы</w:t>
      </w:r>
    </w:p>
    <w:p w14:paraId="1065630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75   * ========================================================= */</w:t>
      </w:r>
    </w:p>
    <w:p w14:paraId="1C9413A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76  </w:t>
      </w:r>
    </w:p>
    <w:p w14:paraId="77C3A66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77  void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initGPIO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(void);</w:t>
      </w:r>
    </w:p>
    <w:p w14:paraId="27D4372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78  void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initClock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(void);</w:t>
      </w:r>
    </w:p>
    <w:p w14:paraId="1354BCB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79  void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initTimer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(void);</w:t>
      </w:r>
    </w:p>
    <w:p w14:paraId="34D99C3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80  </w:t>
      </w:r>
    </w:p>
    <w:p w14:paraId="1B4BBA7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81  void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SetVcoreUp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(unsigned int level);</w:t>
      </w:r>
    </w:p>
    <w:p w14:paraId="433DF73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82  void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SetVcoreDown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(unsigned int level);</w:t>
      </w:r>
    </w:p>
    <w:p w14:paraId="3B4206D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83  </w:t>
      </w:r>
    </w:p>
    <w:p w14:paraId="6F0C7A3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84  void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setHighMode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(void);</w:t>
      </w:r>
    </w:p>
    <w:p w14:paraId="4CB92DE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85  void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setLowMode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(void);</w:t>
      </w:r>
    </w:p>
    <w:p w14:paraId="7721D67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223A6">
        <w:rPr>
          <w:rFonts w:ascii="Courier New" w:hAnsi="Courier New" w:cs="Courier New"/>
          <w:sz w:val="20"/>
          <w:szCs w:val="20"/>
        </w:rPr>
        <w:t xml:space="preserve">86  </w:t>
      </w:r>
    </w:p>
    <w:p w14:paraId="682EA41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87  </w:t>
      </w:r>
    </w:p>
    <w:p w14:paraId="605A248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>88  /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* =========================================================</w:t>
      </w:r>
    </w:p>
    <w:p w14:paraId="7D3839E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89   * Повышение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Vcore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НА ОДИН УРОВЕНЬ</w:t>
      </w:r>
    </w:p>
    <w:p w14:paraId="7111BA6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90   * ========================================================= */</w:t>
      </w:r>
    </w:p>
    <w:p w14:paraId="5029659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91  </w:t>
      </w:r>
    </w:p>
    <w:p w14:paraId="5F2A95F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92  void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SetVcoreUp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(unsigned int level)</w:t>
      </w:r>
    </w:p>
    <w:p w14:paraId="7FC8DFB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>93  {</w:t>
      </w:r>
      <w:proofErr w:type="gramEnd"/>
    </w:p>
    <w:p w14:paraId="583BD41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94      /*</w:t>
      </w:r>
    </w:p>
    <w:p w14:paraId="0A44310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95       * Разрешаем изменение регистров PMM.</w:t>
      </w:r>
    </w:p>
    <w:p w14:paraId="751995A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96       */</w:t>
      </w:r>
    </w:p>
    <w:p w14:paraId="718E5B9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97      PMMCTL0_H = PMMPW_H;</w:t>
      </w:r>
    </w:p>
    <w:p w14:paraId="7D5D884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98  </w:t>
      </w:r>
    </w:p>
    <w:p w14:paraId="0842CBF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 99  </w:t>
      </w:r>
    </w:p>
    <w:p w14:paraId="05977C0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100      /*</w:t>
      </w:r>
    </w:p>
    <w:p w14:paraId="1F7ED6D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101       * Настраиваем монитор и супервизор</w:t>
      </w:r>
    </w:p>
    <w:p w14:paraId="6004C0F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102       * высокой стороны для нового уровня.</w:t>
      </w:r>
    </w:p>
    <w:p w14:paraId="316B627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103       */</w:t>
      </w:r>
    </w:p>
    <w:p w14:paraId="7FACC1B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104      SVSMHCTL =</w:t>
      </w:r>
    </w:p>
    <w:p w14:paraId="2191B2C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105              SVSHE |</w:t>
      </w:r>
    </w:p>
    <w:p w14:paraId="6D842F7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106              SVMHE |</w:t>
      </w:r>
    </w:p>
    <w:p w14:paraId="031DEAC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107       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 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 xml:space="preserve">SVSHRVL0 *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level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) |</w:t>
      </w:r>
    </w:p>
    <w:p w14:paraId="2DC3D82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108       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 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 xml:space="preserve">SVSMHRRL0 *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level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);</w:t>
      </w:r>
    </w:p>
    <w:p w14:paraId="4D47916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109  </w:t>
      </w:r>
    </w:p>
    <w:p w14:paraId="4DA11ED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110  </w:t>
      </w:r>
    </w:p>
    <w:p w14:paraId="3928E77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111      /*</w:t>
      </w:r>
    </w:p>
    <w:p w14:paraId="71446D0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112       * Настраиваем монитор низкой стороны.</w:t>
      </w:r>
    </w:p>
    <w:p w14:paraId="6917E3E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113       */</w:t>
      </w:r>
    </w:p>
    <w:p w14:paraId="549036C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114      SVSMLCTL =</w:t>
      </w:r>
    </w:p>
    <w:p w14:paraId="3B92E3F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115              SVSLE |</w:t>
      </w:r>
    </w:p>
    <w:p w14:paraId="0D40228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116              SVMLE |</w:t>
      </w:r>
    </w:p>
    <w:p w14:paraId="70790D1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117       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 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 xml:space="preserve">SVSMLRRL0 *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level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);</w:t>
      </w:r>
    </w:p>
    <w:p w14:paraId="6EF86E8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118  </w:t>
      </w:r>
    </w:p>
    <w:p w14:paraId="4BB5AB1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119  </w:t>
      </w:r>
    </w:p>
    <w:p w14:paraId="1370FD5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lastRenderedPageBreak/>
        <w:t>120      /*</w:t>
      </w:r>
    </w:p>
    <w:p w14:paraId="70B42C6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121       * Ждём стабилизации SVS/SVM.</w:t>
      </w:r>
    </w:p>
    <w:p w14:paraId="4B193D6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122       */</w:t>
      </w:r>
    </w:p>
    <w:p w14:paraId="22561A6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123     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((PMMIFG &amp; SVSMLDLYIFG) == 0)</w:t>
      </w:r>
    </w:p>
    <w:p w14:paraId="5C3F7D7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124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0ABC2F5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125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70710DE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126  </w:t>
      </w:r>
    </w:p>
    <w:p w14:paraId="3C2EFC9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127  </w:t>
      </w:r>
    </w:p>
    <w:p w14:paraId="719DAE3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128      /*</w:t>
      </w:r>
    </w:p>
    <w:p w14:paraId="49320B2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129       * Очищаем старые флаги.</w:t>
      </w:r>
    </w:p>
    <w:p w14:paraId="1FE31C4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130       */</w:t>
      </w:r>
    </w:p>
    <w:p w14:paraId="66C1B23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131      PMMIFG &amp;=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>~(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SVMLVLRIFG | SVMLIFG);</w:t>
      </w:r>
    </w:p>
    <w:p w14:paraId="2FDE54E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132  </w:t>
      </w:r>
    </w:p>
    <w:p w14:paraId="7F6AE2F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133  </w:t>
      </w:r>
    </w:p>
    <w:p w14:paraId="429357B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134      /*</w:t>
      </w:r>
    </w:p>
    <w:p w14:paraId="29998DF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135       * Устанавливаем новый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Vcore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.</w:t>
      </w:r>
    </w:p>
    <w:p w14:paraId="02E7AE8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136       */</w:t>
      </w:r>
    </w:p>
    <w:p w14:paraId="0D1E045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137      PMMCTL0_L = PMMCOREV0 *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level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;</w:t>
      </w:r>
    </w:p>
    <w:p w14:paraId="5399856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138  </w:t>
      </w:r>
    </w:p>
    <w:p w14:paraId="439EA9C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139  </w:t>
      </w:r>
    </w:p>
    <w:p w14:paraId="38E50AA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140      /*</w:t>
      </w:r>
    </w:p>
    <w:p w14:paraId="45D6285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141       * Если новый уровень ещё не достигнут,</w:t>
      </w:r>
    </w:p>
    <w:p w14:paraId="43D7827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142       * ждём.</w:t>
      </w:r>
    </w:p>
    <w:p w14:paraId="3DB5647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143       */</w:t>
      </w:r>
    </w:p>
    <w:p w14:paraId="72DC743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144     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if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(PMMIFG &amp; SVMLIFG)</w:t>
      </w:r>
    </w:p>
    <w:p w14:paraId="0E6317E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145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0A99D6E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146         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((PMMIFG &amp; SVMLVLRIFG) == 0)</w:t>
      </w:r>
    </w:p>
    <w:p w14:paraId="4AD66D2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147   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1F25659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148    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78B6A96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149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128D5E3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150  </w:t>
      </w:r>
    </w:p>
    <w:p w14:paraId="5464F5D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151  </w:t>
      </w:r>
    </w:p>
    <w:p w14:paraId="4038355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152      /*</w:t>
      </w:r>
    </w:p>
    <w:p w14:paraId="4763043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153       * Устанавливаем окончательные пороги</w:t>
      </w:r>
    </w:p>
    <w:p w14:paraId="3CA5F2B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154       * для нового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Vcore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.</w:t>
      </w:r>
    </w:p>
    <w:p w14:paraId="455C776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155       */</w:t>
      </w:r>
    </w:p>
    <w:p w14:paraId="075D4AA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156      SVSMLCTL =</w:t>
      </w:r>
    </w:p>
    <w:p w14:paraId="21052D1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157              SVSLE |</w:t>
      </w:r>
    </w:p>
    <w:p w14:paraId="5EA008C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158              SVMLE |</w:t>
      </w:r>
    </w:p>
    <w:p w14:paraId="3C7D74F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159       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 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 xml:space="preserve">SVSLRVL0 *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level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) |</w:t>
      </w:r>
    </w:p>
    <w:p w14:paraId="33FCE3D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160       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 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 xml:space="preserve">SVSMLRRL0 *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level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);</w:t>
      </w:r>
    </w:p>
    <w:p w14:paraId="07BCE30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161  </w:t>
      </w:r>
    </w:p>
    <w:p w14:paraId="745F5BE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162  </w:t>
      </w:r>
    </w:p>
    <w:p w14:paraId="0955F2F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163      /*</w:t>
      </w:r>
    </w:p>
    <w:p w14:paraId="4156577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164       * Запрещаем запись в PMM.</w:t>
      </w:r>
    </w:p>
    <w:p w14:paraId="2866BF2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165       */</w:t>
      </w:r>
    </w:p>
    <w:p w14:paraId="08C13C1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166      PMMCTL0_H = 0x00;</w:t>
      </w:r>
    </w:p>
    <w:p w14:paraId="782A821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B223A6">
        <w:rPr>
          <w:rFonts w:ascii="Courier New" w:hAnsi="Courier New" w:cs="Courier New"/>
          <w:sz w:val="20"/>
          <w:szCs w:val="20"/>
        </w:rPr>
        <w:t>167  }</w:t>
      </w:r>
      <w:proofErr w:type="gramEnd"/>
    </w:p>
    <w:p w14:paraId="11CE6AE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168  </w:t>
      </w:r>
    </w:p>
    <w:p w14:paraId="36E6F33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169  </w:t>
      </w:r>
    </w:p>
    <w:p w14:paraId="550D1E4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B223A6">
        <w:rPr>
          <w:rFonts w:ascii="Courier New" w:hAnsi="Courier New" w:cs="Courier New"/>
          <w:sz w:val="20"/>
          <w:szCs w:val="20"/>
        </w:rPr>
        <w:t>170  /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* =========================================================</w:t>
      </w:r>
    </w:p>
    <w:p w14:paraId="73507F4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171   * Понижение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Vcore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НА ОДИН УРОВЕНЬ</w:t>
      </w:r>
    </w:p>
    <w:p w14:paraId="7230E5E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172   * ========================================================= */</w:t>
      </w:r>
    </w:p>
    <w:p w14:paraId="58F0671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173  </w:t>
      </w:r>
    </w:p>
    <w:p w14:paraId="19B0DD8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174  void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SetVcoreDown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(unsigned int level)</w:t>
      </w:r>
    </w:p>
    <w:p w14:paraId="312ECED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B223A6">
        <w:rPr>
          <w:rFonts w:ascii="Courier New" w:hAnsi="Courier New" w:cs="Courier New"/>
          <w:sz w:val="20"/>
          <w:szCs w:val="20"/>
        </w:rPr>
        <w:t>175  {</w:t>
      </w:r>
      <w:proofErr w:type="gramEnd"/>
    </w:p>
    <w:p w14:paraId="6BC20FA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176      PMMCTL0_H = PMMPW_H;</w:t>
      </w:r>
    </w:p>
    <w:p w14:paraId="0EDF7C0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177  </w:t>
      </w:r>
    </w:p>
    <w:p w14:paraId="2EA68DE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178  </w:t>
      </w:r>
    </w:p>
    <w:p w14:paraId="469FDEC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179      /*</w:t>
      </w:r>
    </w:p>
    <w:p w14:paraId="7E32EAD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180       * Сначала перестраиваем монитор</w:t>
      </w:r>
    </w:p>
    <w:p w14:paraId="0267EC7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181       * под более низкое напряжение.</w:t>
      </w:r>
    </w:p>
    <w:p w14:paraId="67E720B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182       */</w:t>
      </w:r>
    </w:p>
    <w:p w14:paraId="28DFE38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lastRenderedPageBreak/>
        <w:t>183      SVSMLCTL =</w:t>
      </w:r>
    </w:p>
    <w:p w14:paraId="3027AB7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184              SVSLE |</w:t>
      </w:r>
    </w:p>
    <w:p w14:paraId="7CEA121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185              SVMLE |</w:t>
      </w:r>
    </w:p>
    <w:p w14:paraId="3AC564C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186       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 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 xml:space="preserve">SVSLRVL0 *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level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) |</w:t>
      </w:r>
    </w:p>
    <w:p w14:paraId="41B837E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187       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 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 xml:space="preserve">SVSMLRRL0 *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level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);</w:t>
      </w:r>
    </w:p>
    <w:p w14:paraId="534489C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188  </w:t>
      </w:r>
    </w:p>
    <w:p w14:paraId="0767803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189  </w:t>
      </w:r>
    </w:p>
    <w:p w14:paraId="28AEE32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190     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((PMMIFG &amp; SVSMLDLYIFG) == 0)</w:t>
      </w:r>
    </w:p>
    <w:p w14:paraId="584C02F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191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771B7ED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192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74DF1E7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193  </w:t>
      </w:r>
    </w:p>
    <w:p w14:paraId="2EA13D0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194  </w:t>
      </w:r>
    </w:p>
    <w:p w14:paraId="7AB0435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195      /*</w:t>
      </w:r>
    </w:p>
    <w:p w14:paraId="571420B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196       * Теперь уменьшаем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Vcore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.</w:t>
      </w:r>
    </w:p>
    <w:p w14:paraId="3A39057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197       */</w:t>
      </w:r>
    </w:p>
    <w:p w14:paraId="3892B9E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198      PMMCTL0_L = PMMCOREV0 * level;</w:t>
      </w:r>
    </w:p>
    <w:p w14:paraId="6FF1FA4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199  </w:t>
      </w:r>
    </w:p>
    <w:p w14:paraId="311B543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200  </w:t>
      </w:r>
    </w:p>
    <w:p w14:paraId="007A23A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201      PMMCTL0_H = 0x00;</w:t>
      </w:r>
    </w:p>
    <w:p w14:paraId="68B5E86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202  }</w:t>
      </w:r>
      <w:proofErr w:type="gramEnd"/>
    </w:p>
    <w:p w14:paraId="25A1762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203  </w:t>
      </w:r>
    </w:p>
    <w:p w14:paraId="3E3DDCE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204  </w:t>
      </w:r>
    </w:p>
    <w:p w14:paraId="6651637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205  /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* =========================================================</w:t>
      </w:r>
    </w:p>
    <w:p w14:paraId="5B6281C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206   * GPIO</w:t>
      </w:r>
    </w:p>
    <w:p w14:paraId="6D18D70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207   * ========================================================= */</w:t>
      </w:r>
    </w:p>
    <w:p w14:paraId="6CFE026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208  </w:t>
      </w:r>
    </w:p>
    <w:p w14:paraId="67B01C8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209  void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initGPIO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(void)</w:t>
      </w:r>
    </w:p>
    <w:p w14:paraId="6A43A73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210  {</w:t>
      </w:r>
      <w:proofErr w:type="gramEnd"/>
    </w:p>
    <w:p w14:paraId="40737F1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211      /* -----------------------------------------------------</w:t>
      </w:r>
    </w:p>
    <w:p w14:paraId="29E05EF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212       * LED1</w:t>
      </w:r>
    </w:p>
    <w:p w14:paraId="1FA804F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213       * ----------------------------------------------------- */</w:t>
      </w:r>
    </w:p>
    <w:p w14:paraId="0BD4674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214  </w:t>
      </w:r>
    </w:p>
    <w:p w14:paraId="6E8A006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215      P1SEL &amp;= ~LED1;</w:t>
      </w:r>
    </w:p>
    <w:p w14:paraId="3F3F514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216      P1DIR |= LED1;</w:t>
      </w:r>
    </w:p>
    <w:p w14:paraId="191448E2" w14:textId="6D5C5242" w:rsidR="00CE3CD7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217      P1OUT &amp;= ~LED1;</w:t>
      </w:r>
    </w:p>
    <w:p w14:paraId="6B66428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218  /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* -----------------------------------------------------</w:t>
      </w:r>
    </w:p>
    <w:p w14:paraId="4D1299C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219       * LED3</w:t>
      </w:r>
    </w:p>
    <w:p w14:paraId="5DA1EFE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220       * ----------------------------------------------------- */</w:t>
      </w:r>
    </w:p>
    <w:p w14:paraId="287D933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221  </w:t>
      </w:r>
    </w:p>
    <w:p w14:paraId="7485691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222      P8SEL &amp;= ~LED3;</w:t>
      </w:r>
    </w:p>
    <w:p w14:paraId="3D1D757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223      P8DIR |= LED3;</w:t>
      </w:r>
    </w:p>
    <w:p w14:paraId="2E30357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224      P8OUT &amp;= ~LED3;</w:t>
      </w:r>
    </w:p>
    <w:p w14:paraId="0A7FEAE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225  </w:t>
      </w:r>
    </w:p>
    <w:p w14:paraId="68635D2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226  </w:t>
      </w:r>
    </w:p>
    <w:p w14:paraId="46F8CA8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227      /* -----------------------------------------------------</w:t>
      </w:r>
    </w:p>
    <w:p w14:paraId="517F5DF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228       * LED4, LED5, LED8</w:t>
      </w:r>
    </w:p>
    <w:p w14:paraId="1E447EE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229       * ----------------------------------------------------- */</w:t>
      </w:r>
    </w:p>
    <w:p w14:paraId="44C6652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230  </w:t>
      </w:r>
    </w:p>
    <w:p w14:paraId="0A224F5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231      P1SEL &amp;=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~(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LED4 | LED5 | LED8);</w:t>
      </w:r>
    </w:p>
    <w:p w14:paraId="614AD13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232  </w:t>
      </w:r>
    </w:p>
    <w:p w14:paraId="0E47FFB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233      P1DIR |= LED4 |</w:t>
      </w:r>
    </w:p>
    <w:p w14:paraId="7B2920A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234               LED5 |</w:t>
      </w:r>
    </w:p>
    <w:p w14:paraId="73D6DAC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235               LED8;</w:t>
      </w:r>
    </w:p>
    <w:p w14:paraId="1494911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236  </w:t>
      </w:r>
    </w:p>
    <w:p w14:paraId="228DDB4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237      P1OUT &amp;=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~(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LED4 |</w:t>
      </w:r>
    </w:p>
    <w:p w14:paraId="3721B25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238                 LED5 |</w:t>
      </w:r>
    </w:p>
    <w:p w14:paraId="22C3B05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239                 LED8);</w:t>
      </w:r>
    </w:p>
    <w:p w14:paraId="4851A3D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240  </w:t>
      </w:r>
    </w:p>
    <w:p w14:paraId="7F06866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241  </w:t>
      </w:r>
    </w:p>
    <w:p w14:paraId="38600D5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242      /* -----------------------------------------------------</w:t>
      </w:r>
    </w:p>
    <w:p w14:paraId="57EBB0D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243       * S1 = P1.7</w:t>
      </w:r>
    </w:p>
    <w:p w14:paraId="07ED29B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244       *</w:t>
      </w:r>
    </w:p>
    <w:p w14:paraId="3065142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245       * </w:t>
      </w:r>
      <w:r w:rsidRPr="00B223A6">
        <w:rPr>
          <w:rFonts w:ascii="Courier New" w:hAnsi="Courier New" w:cs="Courier New"/>
          <w:sz w:val="20"/>
          <w:szCs w:val="20"/>
        </w:rPr>
        <w:t>Отпущена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= 1</w:t>
      </w:r>
    </w:p>
    <w:p w14:paraId="30C25C5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246       * </w:t>
      </w:r>
      <w:r w:rsidRPr="00B223A6">
        <w:rPr>
          <w:rFonts w:ascii="Courier New" w:hAnsi="Courier New" w:cs="Courier New"/>
          <w:sz w:val="20"/>
          <w:szCs w:val="20"/>
        </w:rPr>
        <w:t>Нажата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  = 0</w:t>
      </w:r>
    </w:p>
    <w:p w14:paraId="2B5CE5A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247       * ----------------------------------------------------- */</w:t>
      </w:r>
    </w:p>
    <w:p w14:paraId="25E2D0B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248  </w:t>
      </w:r>
    </w:p>
    <w:p w14:paraId="096D09C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249      P1SEL &amp;= ~S1;</w:t>
      </w:r>
    </w:p>
    <w:p w14:paraId="371C7A8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250      P1DIR &amp;= ~S1;</w:t>
      </w:r>
    </w:p>
    <w:p w14:paraId="5A9523B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251  </w:t>
      </w:r>
    </w:p>
    <w:p w14:paraId="268931A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252      P1REN |= S1;</w:t>
      </w:r>
    </w:p>
    <w:p w14:paraId="7842904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253      P1OUT |= S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1;   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      /* pull-up */</w:t>
      </w:r>
    </w:p>
    <w:p w14:paraId="2CA6185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254  </w:t>
      </w:r>
    </w:p>
    <w:p w14:paraId="7B00709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255      /*</w:t>
      </w:r>
    </w:p>
    <w:p w14:paraId="5AEC000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256       * Прерывание только по нажатию:</w:t>
      </w:r>
    </w:p>
    <w:p w14:paraId="2ACB2A1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257       *</w:t>
      </w:r>
    </w:p>
    <w:p w14:paraId="4F19E09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258       * 1 -&gt; 0</w:t>
      </w:r>
    </w:p>
    <w:p w14:paraId="2EC9B17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259       */</w:t>
      </w:r>
    </w:p>
    <w:p w14:paraId="0AAAB77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260      P1IES |= S1;</w:t>
      </w:r>
    </w:p>
    <w:p w14:paraId="524D2CC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261  </w:t>
      </w:r>
    </w:p>
    <w:p w14:paraId="75BB418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262      P1IFG &amp;= ~S1;</w:t>
      </w:r>
    </w:p>
    <w:p w14:paraId="2BCEC31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263      P1IE |= S1;</w:t>
      </w:r>
    </w:p>
    <w:p w14:paraId="361E655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264  </w:t>
      </w:r>
    </w:p>
    <w:p w14:paraId="47220E8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265  </w:t>
      </w:r>
    </w:p>
    <w:p w14:paraId="0094F23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266      /* -----------------------------------------------------</w:t>
      </w:r>
    </w:p>
    <w:p w14:paraId="6D1C19C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267       * S2 = P2.2</w:t>
      </w:r>
    </w:p>
    <w:p w14:paraId="6A15577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268       * ----------------------------------------------------- */</w:t>
      </w:r>
    </w:p>
    <w:p w14:paraId="4FCA08F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269  </w:t>
      </w:r>
    </w:p>
    <w:p w14:paraId="14C79CB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270      P2SEL &amp;= ~S2;</w:t>
      </w:r>
    </w:p>
    <w:p w14:paraId="48D2F06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271      P2DIR &amp;= ~S2;</w:t>
      </w:r>
    </w:p>
    <w:p w14:paraId="5F5E029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272  </w:t>
      </w:r>
    </w:p>
    <w:p w14:paraId="34969D9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273      P2REN |= S2;</w:t>
      </w:r>
    </w:p>
    <w:p w14:paraId="1128AD4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274      P2OUT |= S2;</w:t>
      </w:r>
    </w:p>
    <w:p w14:paraId="608C6D8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275  </w:t>
      </w:r>
    </w:p>
    <w:p w14:paraId="0653EEF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276      /*</w:t>
      </w:r>
    </w:p>
    <w:p w14:paraId="5D02BE9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277       * Также только нажатие:</w:t>
      </w:r>
    </w:p>
    <w:p w14:paraId="4D575AC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278       *</w:t>
      </w:r>
    </w:p>
    <w:p w14:paraId="2B43A5D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279       * 1 -&gt; 0</w:t>
      </w:r>
    </w:p>
    <w:p w14:paraId="5D3F1A5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280       */</w:t>
      </w:r>
    </w:p>
    <w:p w14:paraId="58E2CD5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281      P2IES |= S2;</w:t>
      </w:r>
    </w:p>
    <w:p w14:paraId="0FEBF92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282  </w:t>
      </w:r>
    </w:p>
    <w:p w14:paraId="6AC29E7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283      P2IFG &amp;= ~S2;</w:t>
      </w:r>
    </w:p>
    <w:p w14:paraId="47453B4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284      P2IE |= S2;</w:t>
      </w:r>
    </w:p>
    <w:p w14:paraId="45FEFD2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285  </w:t>
      </w:r>
    </w:p>
    <w:p w14:paraId="6242F1D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286  </w:t>
      </w:r>
    </w:p>
    <w:p w14:paraId="3D44F78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287      /* -----------------------------------------------------</w:t>
      </w:r>
    </w:p>
    <w:p w14:paraId="19D822B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288       * MCLK -&gt; P7.7</w:t>
      </w:r>
    </w:p>
    <w:p w14:paraId="13B8EDA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289       *</w:t>
      </w:r>
    </w:p>
    <w:p w14:paraId="3881B5F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290       * Для измерения осциллографом.</w:t>
      </w:r>
    </w:p>
    <w:p w14:paraId="632FD66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291       * ----------------------------------------------------- */</w:t>
      </w:r>
    </w:p>
    <w:p w14:paraId="3D41BE7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292  </w:t>
      </w:r>
    </w:p>
    <w:p w14:paraId="1E34647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293      P7DIR |= BIT7;</w:t>
      </w:r>
    </w:p>
    <w:p w14:paraId="5AFE505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294      P7SEL |= BIT7;</w:t>
      </w:r>
    </w:p>
    <w:p w14:paraId="695DEFA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B223A6">
        <w:rPr>
          <w:rFonts w:ascii="Courier New" w:hAnsi="Courier New" w:cs="Courier New"/>
          <w:sz w:val="20"/>
          <w:szCs w:val="20"/>
        </w:rPr>
        <w:t>295  }</w:t>
      </w:r>
      <w:proofErr w:type="gramEnd"/>
    </w:p>
    <w:p w14:paraId="53BFBAC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296  </w:t>
      </w:r>
    </w:p>
    <w:p w14:paraId="7D6D275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297  </w:t>
      </w:r>
    </w:p>
    <w:p w14:paraId="5F8B975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B223A6">
        <w:rPr>
          <w:rFonts w:ascii="Courier New" w:hAnsi="Courier New" w:cs="Courier New"/>
          <w:sz w:val="20"/>
          <w:szCs w:val="20"/>
        </w:rPr>
        <w:t>298  /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* =========================================================</w:t>
      </w:r>
    </w:p>
    <w:p w14:paraId="0939B0F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299   * Настройка DCO ~= 2.3 МГц</w:t>
      </w:r>
    </w:p>
    <w:p w14:paraId="0546845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300   * ========================================================= */</w:t>
      </w:r>
    </w:p>
    <w:p w14:paraId="7D50CA0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301  </w:t>
      </w:r>
    </w:p>
    <w:p w14:paraId="1F649F5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302  void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initClock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(void)</w:t>
      </w:r>
    </w:p>
    <w:p w14:paraId="7241395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303  {</w:t>
      </w:r>
      <w:proofErr w:type="gramEnd"/>
    </w:p>
    <w:p w14:paraId="4B41F16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304      /*</w:t>
      </w:r>
    </w:p>
    <w:p w14:paraId="3BD625B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305       * </w:t>
      </w:r>
      <w:r w:rsidRPr="00B223A6">
        <w:rPr>
          <w:rFonts w:ascii="Courier New" w:hAnsi="Courier New" w:cs="Courier New"/>
          <w:sz w:val="20"/>
          <w:szCs w:val="20"/>
        </w:rPr>
        <w:t>Источник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FLL:</w:t>
      </w:r>
    </w:p>
    <w:p w14:paraId="2172245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306       *</w:t>
      </w:r>
    </w:p>
    <w:p w14:paraId="32E8FA4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307       * REFOCLK = 32768 </w:t>
      </w:r>
      <w:r w:rsidRPr="00B223A6">
        <w:rPr>
          <w:rFonts w:ascii="Courier New" w:hAnsi="Courier New" w:cs="Courier New"/>
          <w:sz w:val="20"/>
          <w:szCs w:val="20"/>
        </w:rPr>
        <w:t>Гц</w:t>
      </w:r>
      <w:r w:rsidRPr="00B223A6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2ED6DD2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308       */</w:t>
      </w:r>
    </w:p>
    <w:p w14:paraId="03EFB73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lastRenderedPageBreak/>
        <w:t>309      UCSCTL3 =</w:t>
      </w:r>
    </w:p>
    <w:p w14:paraId="1E55088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310              SELREF__REFOCLK |</w:t>
      </w:r>
    </w:p>
    <w:p w14:paraId="3F3528C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311              FLLREFDIV__1;</w:t>
      </w:r>
    </w:p>
    <w:p w14:paraId="756AAFF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312  </w:t>
      </w:r>
    </w:p>
    <w:p w14:paraId="18EE584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313  </w:t>
      </w:r>
    </w:p>
    <w:p w14:paraId="0ABC52E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314      /*</w:t>
      </w:r>
    </w:p>
    <w:p w14:paraId="75C58F4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315       * XT1 и XT2 не используем.</w:t>
      </w:r>
    </w:p>
    <w:p w14:paraId="37179B4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316       */</w:t>
      </w:r>
    </w:p>
    <w:p w14:paraId="1FAD851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317      UCSCTL6 |= XT1OFF | XT2OFF;</w:t>
      </w:r>
    </w:p>
    <w:p w14:paraId="5ED8361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318  </w:t>
      </w:r>
    </w:p>
    <w:p w14:paraId="27A130E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319  </w:t>
      </w:r>
    </w:p>
    <w:p w14:paraId="6DDD1DF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320      /*</w:t>
      </w:r>
    </w:p>
    <w:p w14:paraId="56D3CB6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321       * Отключаем FLL перед настройкой.</w:t>
      </w:r>
    </w:p>
    <w:p w14:paraId="162FD2B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322       */</w:t>
      </w:r>
    </w:p>
    <w:p w14:paraId="43B3803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323      __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bis_SR_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register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SCG0);</w:t>
      </w:r>
    </w:p>
    <w:p w14:paraId="584A674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324  </w:t>
      </w:r>
    </w:p>
    <w:p w14:paraId="396878C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325  </w:t>
      </w:r>
    </w:p>
    <w:p w14:paraId="77EDC19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326      UCSCTL0 = 0;</w:t>
      </w:r>
    </w:p>
    <w:p w14:paraId="77293F4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327  </w:t>
      </w:r>
    </w:p>
    <w:p w14:paraId="046E980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328  </w:t>
      </w:r>
    </w:p>
    <w:p w14:paraId="21CB5F1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329      /*</w:t>
      </w:r>
    </w:p>
    <w:p w14:paraId="120CF78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330       * Диапазон, содержащий 2.3 МГц.</w:t>
      </w:r>
    </w:p>
    <w:p w14:paraId="1681235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331       */</w:t>
      </w:r>
    </w:p>
    <w:p w14:paraId="733612B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332      UCSCTL1 = DCORSEL_2;</w:t>
      </w:r>
    </w:p>
    <w:p w14:paraId="7C78698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333  </w:t>
      </w:r>
    </w:p>
    <w:p w14:paraId="3274DCF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334  </w:t>
      </w:r>
    </w:p>
    <w:p w14:paraId="484E053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335      /*</w:t>
      </w:r>
    </w:p>
    <w:p w14:paraId="742AD0C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336       * DCOCLK =</w:t>
      </w:r>
    </w:p>
    <w:p w14:paraId="2997DB7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337       *</w:t>
      </w:r>
    </w:p>
    <w:p w14:paraId="41CB9CE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338       * 32768 * (69 + 1)</w:t>
      </w:r>
    </w:p>
    <w:p w14:paraId="3B50267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339       *</w:t>
      </w:r>
    </w:p>
    <w:p w14:paraId="0CE13C9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340       * = 2 293 760 Гц</w:t>
      </w:r>
    </w:p>
    <w:p w14:paraId="37DE22A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341       * ~= 2.3 МГц</w:t>
      </w:r>
    </w:p>
    <w:p w14:paraId="5FE44A8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342       */</w:t>
      </w:r>
    </w:p>
    <w:p w14:paraId="540C833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343      UCSCTL2 =</w:t>
      </w:r>
    </w:p>
    <w:p w14:paraId="7F12FB8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344              FLLD__1 |</w:t>
      </w:r>
    </w:p>
    <w:p w14:paraId="1648FB8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345              69;</w:t>
      </w:r>
    </w:p>
    <w:p w14:paraId="08E669F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346  </w:t>
      </w:r>
    </w:p>
    <w:p w14:paraId="0A7B451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347  </w:t>
      </w:r>
    </w:p>
    <w:p w14:paraId="3615D3C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348      /*</w:t>
      </w:r>
    </w:p>
    <w:p w14:paraId="7E6A460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349       * </w:t>
      </w:r>
      <w:r w:rsidRPr="00B223A6">
        <w:rPr>
          <w:rFonts w:ascii="Courier New" w:hAnsi="Courier New" w:cs="Courier New"/>
          <w:sz w:val="20"/>
          <w:szCs w:val="20"/>
        </w:rPr>
        <w:t>Включаем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FLL.</w:t>
      </w:r>
    </w:p>
    <w:p w14:paraId="4E0D07A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350       */</w:t>
      </w:r>
    </w:p>
    <w:p w14:paraId="64EB89C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351      __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bic_SR_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register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SCG0);</w:t>
      </w:r>
    </w:p>
    <w:p w14:paraId="3B1177A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352  </w:t>
      </w:r>
    </w:p>
    <w:p w14:paraId="28280BC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353  </w:t>
      </w:r>
    </w:p>
    <w:p w14:paraId="2358770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354      /*</w:t>
      </w:r>
    </w:p>
    <w:p w14:paraId="13DC42E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355       * Даём DCO стабилизироваться.</w:t>
      </w:r>
    </w:p>
    <w:p w14:paraId="03FF8A9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356       */</w:t>
      </w:r>
    </w:p>
    <w:p w14:paraId="7D73665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357      __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delay_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>cycles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100000);</w:t>
      </w:r>
    </w:p>
    <w:p w14:paraId="4F2A020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358  </w:t>
      </w:r>
    </w:p>
    <w:p w14:paraId="199BB78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359  </w:t>
      </w:r>
    </w:p>
    <w:p w14:paraId="05DBB33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360      /*</w:t>
      </w:r>
    </w:p>
    <w:p w14:paraId="58773FA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361       * Очищаем флаг ошибки DCO.</w:t>
      </w:r>
    </w:p>
    <w:p w14:paraId="71D1375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362       *</w:t>
      </w:r>
    </w:p>
    <w:p w14:paraId="0243F5D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363       * Бесконечного ожидания XT1/XT2 здесь нет.</w:t>
      </w:r>
    </w:p>
    <w:p w14:paraId="043C1E9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364       */</w:t>
      </w:r>
    </w:p>
    <w:p w14:paraId="116E51A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365      UCSCTL7 &amp;= ~DCOFFG;</w:t>
      </w:r>
    </w:p>
    <w:p w14:paraId="503EAF5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366      SFRIFG1 &amp;= ~OFIFG;</w:t>
      </w:r>
    </w:p>
    <w:p w14:paraId="0FD8DAE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367  </w:t>
      </w:r>
    </w:p>
    <w:p w14:paraId="0D53C17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368  </w:t>
      </w:r>
    </w:p>
    <w:p w14:paraId="6131C66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369      /*</w:t>
      </w:r>
    </w:p>
    <w:p w14:paraId="4D942A0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370       *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>ACLK  =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 xml:space="preserve"> DCOCLK</w:t>
      </w:r>
    </w:p>
    <w:p w14:paraId="481DA15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371       *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>MCLK  =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 xml:space="preserve"> DCOCLKDIV</w:t>
      </w:r>
    </w:p>
    <w:p w14:paraId="33C2788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lastRenderedPageBreak/>
        <w:t>372       * SMCLK = DCOCLKDIV</w:t>
      </w:r>
    </w:p>
    <w:p w14:paraId="4697375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373       *</w:t>
      </w:r>
    </w:p>
    <w:p w14:paraId="32333CC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374       * FLLD = 1, поэтому:</w:t>
      </w:r>
    </w:p>
    <w:p w14:paraId="72AF8A4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375       *</w:t>
      </w:r>
    </w:p>
    <w:p w14:paraId="535822B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376       * MCLK ~= 2.3 МГц</w:t>
      </w:r>
    </w:p>
    <w:p w14:paraId="7739131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377       * SMCLK ~= 2.3 МГц</w:t>
      </w:r>
    </w:p>
    <w:p w14:paraId="639EF55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378       */</w:t>
      </w:r>
    </w:p>
    <w:p w14:paraId="6436A7E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379      UCSCTL4 =</w:t>
      </w:r>
    </w:p>
    <w:p w14:paraId="1FD4239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380              SELA__DCOCLK |</w:t>
      </w:r>
    </w:p>
    <w:p w14:paraId="2865DCB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381              SELM__DCOCLKDIV |</w:t>
      </w:r>
    </w:p>
    <w:p w14:paraId="66D19DF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382              SELS__DCOCLKDIV;</w:t>
      </w:r>
    </w:p>
    <w:p w14:paraId="12A6EB9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383  </w:t>
      </w:r>
    </w:p>
    <w:p w14:paraId="28A9FE2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384  </w:t>
      </w:r>
    </w:p>
    <w:p w14:paraId="1C877A9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385      /*</w:t>
      </w:r>
    </w:p>
    <w:p w14:paraId="14764EE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386       * </w:t>
      </w:r>
      <w:r w:rsidRPr="00B223A6">
        <w:rPr>
          <w:rFonts w:ascii="Courier New" w:hAnsi="Courier New" w:cs="Courier New"/>
          <w:sz w:val="20"/>
          <w:szCs w:val="20"/>
        </w:rPr>
        <w:t>Стартуем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223A6">
        <w:rPr>
          <w:rFonts w:ascii="Courier New" w:hAnsi="Courier New" w:cs="Courier New"/>
          <w:sz w:val="20"/>
          <w:szCs w:val="20"/>
        </w:rPr>
        <w:t>в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LOW mode:</w:t>
      </w:r>
    </w:p>
    <w:p w14:paraId="19BD537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387       *</w:t>
      </w:r>
    </w:p>
    <w:p w14:paraId="0F38303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388       * ACLK = DCOCLK / 4</w:t>
      </w:r>
    </w:p>
    <w:p w14:paraId="799E46A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389       *</w:t>
      </w:r>
    </w:p>
    <w:p w14:paraId="4808857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390       * ~= 573.44 </w:t>
      </w:r>
      <w:r w:rsidRPr="00B223A6">
        <w:rPr>
          <w:rFonts w:ascii="Courier New" w:hAnsi="Courier New" w:cs="Courier New"/>
          <w:sz w:val="20"/>
          <w:szCs w:val="20"/>
        </w:rPr>
        <w:t>кГц</w:t>
      </w:r>
      <w:r w:rsidRPr="00B223A6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09F55DE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391       */</w:t>
      </w:r>
    </w:p>
    <w:p w14:paraId="251F624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392      UCSCTL5 &amp;=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~(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DIVA0 |</w:t>
      </w:r>
    </w:p>
    <w:p w14:paraId="400AC41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393                   DIVA1 |</w:t>
      </w:r>
    </w:p>
    <w:p w14:paraId="781289D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394                   DIVA2);</w:t>
      </w:r>
    </w:p>
    <w:p w14:paraId="7A3DE55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395  </w:t>
      </w:r>
    </w:p>
    <w:p w14:paraId="3395749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396      UCSCTL5 |= DIVA__4;</w:t>
      </w:r>
    </w:p>
    <w:p w14:paraId="07A74B5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397  }</w:t>
      </w:r>
      <w:proofErr w:type="gramEnd"/>
    </w:p>
    <w:p w14:paraId="3801BA5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398  </w:t>
      </w:r>
    </w:p>
    <w:p w14:paraId="355794B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399  </w:t>
      </w:r>
    </w:p>
    <w:p w14:paraId="7BF1383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400  /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* =========================================================</w:t>
      </w:r>
    </w:p>
    <w:p w14:paraId="7007CE2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401   * Timer A1</w:t>
      </w:r>
    </w:p>
    <w:p w14:paraId="767DC04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402   *</w:t>
      </w:r>
    </w:p>
    <w:p w14:paraId="51476B7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403   * </w:t>
      </w:r>
      <w:r w:rsidRPr="00B223A6">
        <w:rPr>
          <w:rFonts w:ascii="Courier New" w:hAnsi="Courier New" w:cs="Courier New"/>
          <w:sz w:val="20"/>
          <w:szCs w:val="20"/>
        </w:rPr>
        <w:t>Таймер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223A6">
        <w:rPr>
          <w:rFonts w:ascii="Courier New" w:hAnsi="Courier New" w:cs="Courier New"/>
          <w:sz w:val="20"/>
          <w:szCs w:val="20"/>
        </w:rPr>
        <w:t>работает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223A6">
        <w:rPr>
          <w:rFonts w:ascii="Courier New" w:hAnsi="Courier New" w:cs="Courier New"/>
          <w:sz w:val="20"/>
          <w:szCs w:val="20"/>
        </w:rPr>
        <w:t>от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ACLK.</w:t>
      </w:r>
    </w:p>
    <w:p w14:paraId="3BF1B8A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404   *</w:t>
      </w:r>
    </w:p>
    <w:p w14:paraId="43468A8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405   * При ACLK /1 LED8 мигает примерно 4 Гц.</w:t>
      </w:r>
    </w:p>
    <w:p w14:paraId="043D5A6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406   * При ACLK /4 LED8 мигает примерно 1 Гц.</w:t>
      </w:r>
    </w:p>
    <w:p w14:paraId="40C1D07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407   * ========================================================= */</w:t>
      </w:r>
    </w:p>
    <w:p w14:paraId="66678E7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408  </w:t>
      </w:r>
    </w:p>
    <w:p w14:paraId="2DD25E2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409  void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initTimer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(void)</w:t>
      </w:r>
    </w:p>
    <w:p w14:paraId="7A71D01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410  {</w:t>
      </w:r>
      <w:proofErr w:type="gramEnd"/>
    </w:p>
    <w:p w14:paraId="7B499DE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411      /*</w:t>
      </w:r>
    </w:p>
    <w:p w14:paraId="523ACD8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412       * ACLK -&gt; /8 -&gt; Timer A1</w:t>
      </w:r>
    </w:p>
    <w:p w14:paraId="34EB999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413       */</w:t>
      </w:r>
    </w:p>
    <w:p w14:paraId="4D6F549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414      TA1CCR0 = 35839;</w:t>
      </w:r>
    </w:p>
    <w:p w14:paraId="430D544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415  </w:t>
      </w:r>
    </w:p>
    <w:p w14:paraId="716670A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416  </w:t>
      </w:r>
    </w:p>
    <w:p w14:paraId="01FC4FC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417      /*</w:t>
      </w:r>
    </w:p>
    <w:p w14:paraId="478D0CB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418       * </w:t>
      </w:r>
      <w:r w:rsidRPr="00B223A6">
        <w:rPr>
          <w:rFonts w:ascii="Courier New" w:hAnsi="Courier New" w:cs="Courier New"/>
          <w:sz w:val="20"/>
          <w:szCs w:val="20"/>
        </w:rPr>
        <w:t>Разрешаем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CCR0 interrupt.</w:t>
      </w:r>
    </w:p>
    <w:p w14:paraId="092D7B4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419       */</w:t>
      </w:r>
    </w:p>
    <w:p w14:paraId="30DF6FD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420      TA1CCTL0 = CCIE;</w:t>
      </w:r>
    </w:p>
    <w:p w14:paraId="06D2808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421  </w:t>
      </w:r>
    </w:p>
    <w:p w14:paraId="549939F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422  </w:t>
      </w:r>
    </w:p>
    <w:p w14:paraId="1552B0A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423      /*</w:t>
      </w:r>
    </w:p>
    <w:p w14:paraId="204F8EF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424       * Источник = ACLK</w:t>
      </w:r>
    </w:p>
    <w:p w14:paraId="272BAE0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425       * Делитель = /8</w:t>
      </w:r>
    </w:p>
    <w:p w14:paraId="51C14E9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426       * Режим = UP</w:t>
      </w:r>
    </w:p>
    <w:p w14:paraId="7FF1BCB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427       */</w:t>
      </w:r>
    </w:p>
    <w:p w14:paraId="77E1B6F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428      TA1CTL =</w:t>
      </w:r>
    </w:p>
    <w:p w14:paraId="2934C63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429             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TASSEL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__ACLK |</w:t>
      </w:r>
    </w:p>
    <w:p w14:paraId="68A53DD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430              ID__8 |</w:t>
      </w:r>
    </w:p>
    <w:p w14:paraId="26433A3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431              MC__UP |</w:t>
      </w:r>
    </w:p>
    <w:p w14:paraId="7C1D8EF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432              TACLR;</w:t>
      </w:r>
    </w:p>
    <w:p w14:paraId="1502C06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B223A6">
        <w:rPr>
          <w:rFonts w:ascii="Courier New" w:hAnsi="Courier New" w:cs="Courier New"/>
          <w:sz w:val="20"/>
          <w:szCs w:val="20"/>
        </w:rPr>
        <w:t>433  }</w:t>
      </w:r>
      <w:proofErr w:type="gramEnd"/>
    </w:p>
    <w:p w14:paraId="259AD52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434  </w:t>
      </w:r>
    </w:p>
    <w:p w14:paraId="3FF00E7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lastRenderedPageBreak/>
        <w:t xml:space="preserve">435  </w:t>
      </w:r>
    </w:p>
    <w:p w14:paraId="7766AD4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B223A6">
        <w:rPr>
          <w:rFonts w:ascii="Courier New" w:hAnsi="Courier New" w:cs="Courier New"/>
          <w:sz w:val="20"/>
          <w:szCs w:val="20"/>
        </w:rPr>
        <w:t>436  /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* =========================================================</w:t>
      </w:r>
    </w:p>
    <w:p w14:paraId="3912B81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437   * Переход LOW -&gt; HIGH</w:t>
      </w:r>
    </w:p>
    <w:p w14:paraId="1E2E0E4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438   *</w:t>
      </w:r>
    </w:p>
    <w:p w14:paraId="67E64FD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439   * 1.4 В -&gt; 1.6 В -&gt; 1.8 В</w:t>
      </w:r>
    </w:p>
    <w:p w14:paraId="0991149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440   *</w:t>
      </w:r>
    </w:p>
    <w:p w14:paraId="1DCEBA0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441   * </w:t>
      </w:r>
      <w:r w:rsidRPr="00B223A6">
        <w:rPr>
          <w:rFonts w:ascii="Courier New" w:hAnsi="Courier New" w:cs="Courier New"/>
          <w:sz w:val="20"/>
          <w:szCs w:val="20"/>
        </w:rPr>
        <w:t>затем</w:t>
      </w:r>
    </w:p>
    <w:p w14:paraId="1EC3264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442   *</w:t>
      </w:r>
    </w:p>
    <w:p w14:paraId="3F9FA70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443   * ACLK /4 -&gt; ACLK /1</w:t>
      </w:r>
    </w:p>
    <w:p w14:paraId="6AD713A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444   * ========================================================= */</w:t>
      </w:r>
    </w:p>
    <w:p w14:paraId="5819C74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445  </w:t>
      </w:r>
    </w:p>
    <w:p w14:paraId="6FFEF84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446  void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setHighMode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(void)</w:t>
      </w:r>
    </w:p>
    <w:p w14:paraId="2387EE4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B223A6">
        <w:rPr>
          <w:rFonts w:ascii="Courier New" w:hAnsi="Courier New" w:cs="Courier New"/>
          <w:sz w:val="20"/>
          <w:szCs w:val="20"/>
        </w:rPr>
        <w:t>447  {</w:t>
      </w:r>
      <w:proofErr w:type="gramEnd"/>
    </w:p>
    <w:p w14:paraId="30CCC0A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448      /*</w:t>
      </w:r>
    </w:p>
    <w:p w14:paraId="3A08B77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449       * СНАЧАЛА повышаем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Vcore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.</w:t>
      </w:r>
    </w:p>
    <w:p w14:paraId="7B732B6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450       */</w:t>
      </w:r>
    </w:p>
    <w:p w14:paraId="0C5583E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451      </w:t>
      </w:r>
      <w:proofErr w:type="spellStart"/>
      <w:proofErr w:type="gramStart"/>
      <w:r w:rsidRPr="00B223A6">
        <w:rPr>
          <w:rFonts w:ascii="Courier New" w:hAnsi="Courier New" w:cs="Courier New"/>
          <w:sz w:val="20"/>
          <w:szCs w:val="20"/>
        </w:rPr>
        <w:t>SetVcoreUp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1);       /* 1.6 В */</w:t>
      </w:r>
    </w:p>
    <w:p w14:paraId="09CCAE7B" w14:textId="787EC199" w:rsid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452      </w:t>
      </w:r>
      <w:proofErr w:type="spellStart"/>
      <w:proofErr w:type="gramStart"/>
      <w:r w:rsidRPr="00B223A6">
        <w:rPr>
          <w:rFonts w:ascii="Courier New" w:hAnsi="Courier New" w:cs="Courier New"/>
          <w:sz w:val="20"/>
          <w:szCs w:val="20"/>
        </w:rPr>
        <w:t>SetVcoreUp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2);       /* 1.8 В */</w:t>
      </w:r>
    </w:p>
    <w:p w14:paraId="5E0BD3D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B223A6">
        <w:rPr>
          <w:rFonts w:ascii="Courier New" w:hAnsi="Courier New" w:cs="Courier New"/>
          <w:sz w:val="20"/>
          <w:szCs w:val="20"/>
        </w:rPr>
        <w:t>453  /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*</w:t>
      </w:r>
    </w:p>
    <w:p w14:paraId="06CADE4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454       * Только после повышения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Vcore</w:t>
      </w:r>
      <w:proofErr w:type="spellEnd"/>
    </w:p>
    <w:p w14:paraId="2FBD6D2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455       * увеличиваем частоту.</w:t>
      </w:r>
    </w:p>
    <w:p w14:paraId="11126A6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456       */</w:t>
      </w:r>
    </w:p>
    <w:p w14:paraId="0A89ED4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457      UCSCTL5 &amp;=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>~(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DIVA0 |</w:t>
      </w:r>
    </w:p>
    <w:p w14:paraId="6861A00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458                   DIVA1 |</w:t>
      </w:r>
    </w:p>
    <w:p w14:paraId="04450C7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459                   DIVA2);</w:t>
      </w:r>
    </w:p>
    <w:p w14:paraId="67FB84C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460  </w:t>
      </w:r>
    </w:p>
    <w:p w14:paraId="37226AF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461      UCSCTL5 |= DIVA__1;</w:t>
      </w:r>
    </w:p>
    <w:p w14:paraId="3E6E4BF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462  </w:t>
      </w:r>
    </w:p>
    <w:p w14:paraId="2864179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463  </w:t>
      </w:r>
    </w:p>
    <w:p w14:paraId="22EA012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464      /*</w:t>
      </w:r>
    </w:p>
    <w:p w14:paraId="063B145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465       * Перезапускаем таймер.</w:t>
      </w:r>
    </w:p>
    <w:p w14:paraId="2387A83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466       */</w:t>
      </w:r>
    </w:p>
    <w:p w14:paraId="264D2DA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467      TA1CTL |= TACLR;</w:t>
      </w:r>
    </w:p>
    <w:p w14:paraId="79DE550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468  </w:t>
      </w:r>
    </w:p>
    <w:p w14:paraId="6171188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469  </w:t>
      </w:r>
    </w:p>
    <w:p w14:paraId="4AC6E05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470      /*</w:t>
      </w:r>
    </w:p>
    <w:p w14:paraId="4A9A2A2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471       * Индикация HIGH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Vcore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.</w:t>
      </w:r>
    </w:p>
    <w:p w14:paraId="174FCFE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472       */</w:t>
      </w:r>
    </w:p>
    <w:p w14:paraId="6BE740B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473      P1OUT |= LED4;</w:t>
      </w:r>
    </w:p>
    <w:p w14:paraId="21AB3D2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474      P1OUT &amp;= ~LED5;</w:t>
      </w:r>
    </w:p>
    <w:p w14:paraId="41558DF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475  </w:t>
      </w:r>
    </w:p>
    <w:p w14:paraId="0A34B25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476  </w:t>
      </w:r>
    </w:p>
    <w:p w14:paraId="22AAC3D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477     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high_mode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0C28023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478  }</w:t>
      </w:r>
      <w:proofErr w:type="gramEnd"/>
    </w:p>
    <w:p w14:paraId="75E9120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479  </w:t>
      </w:r>
    </w:p>
    <w:p w14:paraId="0964820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480  </w:t>
      </w:r>
    </w:p>
    <w:p w14:paraId="6FDD6CC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481  /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* =========================================================</w:t>
      </w:r>
    </w:p>
    <w:p w14:paraId="1CA41D5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482   * </w:t>
      </w:r>
      <w:r w:rsidRPr="00B223A6">
        <w:rPr>
          <w:rFonts w:ascii="Courier New" w:hAnsi="Courier New" w:cs="Courier New"/>
          <w:sz w:val="20"/>
          <w:szCs w:val="20"/>
        </w:rPr>
        <w:t>Переход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HIGH -&gt; LOW</w:t>
      </w:r>
    </w:p>
    <w:p w14:paraId="5F073C7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483   *</w:t>
      </w:r>
    </w:p>
    <w:p w14:paraId="33A6BC1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484   * </w:t>
      </w:r>
      <w:r w:rsidRPr="00B223A6">
        <w:rPr>
          <w:rFonts w:ascii="Courier New" w:hAnsi="Courier New" w:cs="Courier New"/>
          <w:sz w:val="20"/>
          <w:szCs w:val="20"/>
        </w:rPr>
        <w:t>Сначала</w:t>
      </w:r>
      <w:r w:rsidRPr="00B223A6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E8A1CD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485   *</w:t>
      </w:r>
    </w:p>
    <w:p w14:paraId="33821CB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486   * ACLK /1 -&gt; ACLK /4</w:t>
      </w:r>
    </w:p>
    <w:p w14:paraId="21941E1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487   *</w:t>
      </w:r>
    </w:p>
    <w:p w14:paraId="4A5396D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488   * затем:</w:t>
      </w:r>
    </w:p>
    <w:p w14:paraId="03CDEC2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489   *</w:t>
      </w:r>
    </w:p>
    <w:p w14:paraId="0DE9634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490   * 1.8 В -&gt; 1.6 В -&gt; 1.4 В</w:t>
      </w:r>
    </w:p>
    <w:p w14:paraId="4D9306E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491   * ========================================================= */</w:t>
      </w:r>
    </w:p>
    <w:p w14:paraId="1C7C401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492  </w:t>
      </w:r>
    </w:p>
    <w:p w14:paraId="65B324A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493 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void</w:t>
      </w:r>
      <w:proofErr w:type="spellEnd"/>
      <w:proofErr w:type="gramEnd"/>
      <w:r w:rsidRPr="00B223A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setLowMode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)</w:t>
      </w:r>
    </w:p>
    <w:p w14:paraId="24919E9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B223A6">
        <w:rPr>
          <w:rFonts w:ascii="Courier New" w:hAnsi="Courier New" w:cs="Courier New"/>
          <w:sz w:val="20"/>
          <w:szCs w:val="20"/>
        </w:rPr>
        <w:t>494  {</w:t>
      </w:r>
      <w:proofErr w:type="gramEnd"/>
    </w:p>
    <w:p w14:paraId="017CE53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495      /*</w:t>
      </w:r>
    </w:p>
    <w:p w14:paraId="2F73105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496       * СНАЧАЛА уменьшаем частоту.</w:t>
      </w:r>
    </w:p>
    <w:p w14:paraId="6C47399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497       */</w:t>
      </w:r>
    </w:p>
    <w:p w14:paraId="0378521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lastRenderedPageBreak/>
        <w:t xml:space="preserve">498      UCSCTL5 &amp;=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>~(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DIVA0 |</w:t>
      </w:r>
    </w:p>
    <w:p w14:paraId="39F23FD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499                   DIVA1 |</w:t>
      </w:r>
    </w:p>
    <w:p w14:paraId="1D8885E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500                   DIVA2);</w:t>
      </w:r>
    </w:p>
    <w:p w14:paraId="1986DF5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501  </w:t>
      </w:r>
    </w:p>
    <w:p w14:paraId="6632EB5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502      UCSCTL5 |= DIVA__4;</w:t>
      </w:r>
    </w:p>
    <w:p w14:paraId="4A7A4CA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503  </w:t>
      </w:r>
    </w:p>
    <w:p w14:paraId="50DC894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504  </w:t>
      </w:r>
    </w:p>
    <w:p w14:paraId="378B290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505      TA1CTL |= TACLR;</w:t>
      </w:r>
    </w:p>
    <w:p w14:paraId="70B0FEC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506  </w:t>
      </w:r>
    </w:p>
    <w:p w14:paraId="512A017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507  </w:t>
      </w:r>
    </w:p>
    <w:p w14:paraId="5386F37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508      /*</w:t>
      </w:r>
    </w:p>
    <w:p w14:paraId="7B380AA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509       * Затем понижаем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Vcore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пошагово.</w:t>
      </w:r>
    </w:p>
    <w:p w14:paraId="2FFCA4D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510       */</w:t>
      </w:r>
    </w:p>
    <w:p w14:paraId="0A4DC58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511      </w:t>
      </w:r>
      <w:proofErr w:type="spellStart"/>
      <w:proofErr w:type="gramStart"/>
      <w:r w:rsidRPr="00B223A6">
        <w:rPr>
          <w:rFonts w:ascii="Courier New" w:hAnsi="Courier New" w:cs="Courier New"/>
          <w:sz w:val="20"/>
          <w:szCs w:val="20"/>
        </w:rPr>
        <w:t>SetVcoreDown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1);     /* 1.6 В */</w:t>
      </w:r>
    </w:p>
    <w:p w14:paraId="649F563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512      </w:t>
      </w:r>
      <w:proofErr w:type="spellStart"/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SetVcoreDown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0);     /* 1.4 </w:t>
      </w:r>
      <w:r w:rsidRPr="00B223A6">
        <w:rPr>
          <w:rFonts w:ascii="Courier New" w:hAnsi="Courier New" w:cs="Courier New"/>
          <w:sz w:val="20"/>
          <w:szCs w:val="20"/>
        </w:rPr>
        <w:t>В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*/</w:t>
      </w:r>
    </w:p>
    <w:p w14:paraId="4FBC0A3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513  </w:t>
      </w:r>
    </w:p>
    <w:p w14:paraId="7BE1F38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514  </w:t>
      </w:r>
    </w:p>
    <w:p w14:paraId="2649017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515      /*</w:t>
      </w:r>
    </w:p>
    <w:p w14:paraId="59CA610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516       * </w:t>
      </w:r>
      <w:r w:rsidRPr="00B223A6">
        <w:rPr>
          <w:rFonts w:ascii="Courier New" w:hAnsi="Courier New" w:cs="Courier New"/>
          <w:sz w:val="20"/>
          <w:szCs w:val="20"/>
        </w:rPr>
        <w:t>Индикация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LOW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Vcore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43F98D8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517       */</w:t>
      </w:r>
    </w:p>
    <w:p w14:paraId="57B8610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518      P1OUT &amp;= ~LED4;</w:t>
      </w:r>
    </w:p>
    <w:p w14:paraId="576ECDE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519      P1OUT |= LED5;</w:t>
      </w:r>
    </w:p>
    <w:p w14:paraId="50DD6BD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520  </w:t>
      </w:r>
    </w:p>
    <w:p w14:paraId="597EB99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521  </w:t>
      </w:r>
    </w:p>
    <w:p w14:paraId="6DA2052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522     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high_mode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7BACB7A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523  }</w:t>
      </w:r>
      <w:proofErr w:type="gramEnd"/>
    </w:p>
    <w:p w14:paraId="2C0F7AA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524  </w:t>
      </w:r>
    </w:p>
    <w:p w14:paraId="68E06C6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525  </w:t>
      </w:r>
    </w:p>
    <w:p w14:paraId="04AB4CD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526  /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* =========================================================</w:t>
      </w:r>
    </w:p>
    <w:p w14:paraId="3AAF880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527   * MAIN</w:t>
      </w:r>
    </w:p>
    <w:p w14:paraId="7B02700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528   * ========================================================= */</w:t>
      </w:r>
    </w:p>
    <w:p w14:paraId="27907D3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529  </w:t>
      </w:r>
    </w:p>
    <w:p w14:paraId="6D202AC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530  int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main(void)</w:t>
      </w:r>
    </w:p>
    <w:p w14:paraId="0616DE6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531  {</w:t>
      </w:r>
      <w:proofErr w:type="gramEnd"/>
    </w:p>
    <w:p w14:paraId="365FE16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532      /*</w:t>
      </w:r>
    </w:p>
    <w:p w14:paraId="1757E6A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533       * </w:t>
      </w:r>
      <w:r w:rsidRPr="00B223A6">
        <w:rPr>
          <w:rFonts w:ascii="Courier New" w:hAnsi="Courier New" w:cs="Courier New"/>
          <w:sz w:val="20"/>
          <w:szCs w:val="20"/>
        </w:rPr>
        <w:t>Останавливаем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watchdog.</w:t>
      </w:r>
    </w:p>
    <w:p w14:paraId="2239005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534       */</w:t>
      </w:r>
    </w:p>
    <w:p w14:paraId="7FCE073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535      WDTCTL = WDTPW | WDTHOLD;</w:t>
      </w:r>
    </w:p>
    <w:p w14:paraId="1DF83A2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536  </w:t>
      </w:r>
    </w:p>
    <w:p w14:paraId="56DC9EC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537  </w:t>
      </w:r>
    </w:p>
    <w:p w14:paraId="68C4D8C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538      /* GPIO */</w:t>
      </w:r>
    </w:p>
    <w:p w14:paraId="62BCBD2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539      </w:t>
      </w:r>
      <w:proofErr w:type="spellStart"/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initGPIO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DB26FB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540  </w:t>
      </w:r>
    </w:p>
    <w:p w14:paraId="4174AFC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541  </w:t>
      </w:r>
    </w:p>
    <w:p w14:paraId="348909B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542      /*</w:t>
      </w:r>
    </w:p>
    <w:p w14:paraId="08476F5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543       * Настраиваем DCO.</w:t>
      </w:r>
    </w:p>
    <w:p w14:paraId="3786B0E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544       */</w:t>
      </w:r>
    </w:p>
    <w:p w14:paraId="453E2B8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545      </w:t>
      </w:r>
      <w:proofErr w:type="spellStart"/>
      <w:proofErr w:type="gramStart"/>
      <w:r w:rsidRPr="00B223A6">
        <w:rPr>
          <w:rFonts w:ascii="Courier New" w:hAnsi="Courier New" w:cs="Courier New"/>
          <w:sz w:val="20"/>
          <w:szCs w:val="20"/>
        </w:rPr>
        <w:t>initClock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);</w:t>
      </w:r>
    </w:p>
    <w:p w14:paraId="7D195D3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546  </w:t>
      </w:r>
    </w:p>
    <w:p w14:paraId="511A127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547  </w:t>
      </w:r>
    </w:p>
    <w:p w14:paraId="7044745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548      /*</w:t>
      </w:r>
    </w:p>
    <w:p w14:paraId="0D31190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549       * Стартовое состояние:</w:t>
      </w:r>
    </w:p>
    <w:p w14:paraId="2F993A1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550       *</w:t>
      </w:r>
    </w:p>
    <w:p w14:paraId="24557DF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551       * ACTIVE</w:t>
      </w:r>
    </w:p>
    <w:p w14:paraId="7ECD18E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552       *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Vcore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= 1.4 </w:t>
      </w:r>
      <w:r w:rsidRPr="00B223A6">
        <w:rPr>
          <w:rFonts w:ascii="Courier New" w:hAnsi="Courier New" w:cs="Courier New"/>
          <w:sz w:val="20"/>
          <w:szCs w:val="20"/>
        </w:rPr>
        <w:t>В</w:t>
      </w:r>
    </w:p>
    <w:p w14:paraId="1D41696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553       * ACLK = DCOCLK /4</w:t>
      </w:r>
    </w:p>
    <w:p w14:paraId="717473B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554       */</w:t>
      </w:r>
    </w:p>
    <w:p w14:paraId="1B875C1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555  </w:t>
      </w:r>
    </w:p>
    <w:p w14:paraId="32E5A67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556  </w:t>
      </w:r>
    </w:p>
    <w:p w14:paraId="2F300C9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557      /*</w:t>
      </w:r>
    </w:p>
    <w:p w14:paraId="615F727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558       * Active -&gt; LED1.</w:t>
      </w:r>
    </w:p>
    <w:p w14:paraId="25B6296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559       */</w:t>
      </w:r>
    </w:p>
    <w:p w14:paraId="585E16E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560      P1OUT |= LED1;</w:t>
      </w:r>
    </w:p>
    <w:p w14:paraId="2CA24DC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561  </w:t>
      </w:r>
    </w:p>
    <w:p w14:paraId="698E904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562  </w:t>
      </w:r>
    </w:p>
    <w:p w14:paraId="1D42BEF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563      /*</w:t>
      </w:r>
    </w:p>
    <w:p w14:paraId="24A550F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564       * </w:t>
      </w:r>
      <w:r w:rsidRPr="00B223A6">
        <w:rPr>
          <w:rFonts w:ascii="Courier New" w:hAnsi="Courier New" w:cs="Courier New"/>
          <w:sz w:val="20"/>
          <w:szCs w:val="20"/>
        </w:rPr>
        <w:t>Не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LPM4.</w:t>
      </w:r>
    </w:p>
    <w:p w14:paraId="751FECE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565       */</w:t>
      </w:r>
    </w:p>
    <w:p w14:paraId="64CFECD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566      P8OUT &amp;= ~LED3;</w:t>
      </w:r>
    </w:p>
    <w:p w14:paraId="17BF259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567  </w:t>
      </w:r>
    </w:p>
    <w:p w14:paraId="1B10FD8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568  </w:t>
      </w:r>
    </w:p>
    <w:p w14:paraId="75D9D87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569      /*</w:t>
      </w:r>
    </w:p>
    <w:p w14:paraId="4152133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570       * LOW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Vcore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-&gt; LED5.</w:t>
      </w:r>
    </w:p>
    <w:p w14:paraId="04B7F1A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571       */</w:t>
      </w:r>
    </w:p>
    <w:p w14:paraId="1FBDA6B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572      P1OUT &amp;= ~LED4;</w:t>
      </w:r>
    </w:p>
    <w:p w14:paraId="49B1DD0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573      P1OUT |= LED5;</w:t>
      </w:r>
    </w:p>
    <w:p w14:paraId="4778220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574  </w:t>
      </w:r>
    </w:p>
    <w:p w14:paraId="66BDC53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575  </w:t>
      </w:r>
    </w:p>
    <w:p w14:paraId="194315E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576     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high_mode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3DAB6F9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577      in_lpm4 = 0;</w:t>
      </w:r>
    </w:p>
    <w:p w14:paraId="74E4002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578  </w:t>
      </w:r>
    </w:p>
    <w:p w14:paraId="69E73A1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579  </w:t>
      </w:r>
    </w:p>
    <w:p w14:paraId="66ABDD9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580      /*</w:t>
      </w:r>
    </w:p>
    <w:p w14:paraId="6A61D3C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581       * </w:t>
      </w:r>
      <w:r w:rsidRPr="00B223A6">
        <w:rPr>
          <w:rFonts w:ascii="Courier New" w:hAnsi="Courier New" w:cs="Courier New"/>
          <w:sz w:val="20"/>
          <w:szCs w:val="20"/>
        </w:rPr>
        <w:t>Запускаем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Timer A1.</w:t>
      </w:r>
    </w:p>
    <w:p w14:paraId="46059FC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582       */</w:t>
      </w:r>
    </w:p>
    <w:p w14:paraId="60CE86A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583      </w:t>
      </w:r>
      <w:proofErr w:type="spellStart"/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initTimer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E0FAE5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584  </w:t>
      </w:r>
    </w:p>
    <w:p w14:paraId="6A9F65D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585  </w:t>
      </w:r>
    </w:p>
    <w:p w14:paraId="0012D23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586      /*</w:t>
      </w:r>
    </w:p>
    <w:p w14:paraId="6D17F53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587       * </w:t>
      </w:r>
      <w:r w:rsidRPr="00B223A6">
        <w:rPr>
          <w:rFonts w:ascii="Courier New" w:hAnsi="Courier New" w:cs="Courier New"/>
          <w:sz w:val="20"/>
          <w:szCs w:val="20"/>
        </w:rPr>
        <w:t>Разрешаем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223A6">
        <w:rPr>
          <w:rFonts w:ascii="Courier New" w:hAnsi="Courier New" w:cs="Courier New"/>
          <w:sz w:val="20"/>
          <w:szCs w:val="20"/>
        </w:rPr>
        <w:t>глобальные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223A6">
        <w:rPr>
          <w:rFonts w:ascii="Courier New" w:hAnsi="Courier New" w:cs="Courier New"/>
          <w:sz w:val="20"/>
          <w:szCs w:val="20"/>
        </w:rPr>
        <w:t>прерывания</w:t>
      </w:r>
      <w:r w:rsidRPr="00B223A6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4B26A89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588       */</w:t>
      </w:r>
    </w:p>
    <w:p w14:paraId="251E116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589      __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bis_SR_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register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GIE);</w:t>
      </w:r>
    </w:p>
    <w:p w14:paraId="0D8E7BE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590  </w:t>
      </w:r>
    </w:p>
    <w:p w14:paraId="2E3329F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591  </w:t>
      </w:r>
    </w:p>
    <w:p w14:paraId="7BDD267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592      /*</w:t>
      </w:r>
    </w:p>
    <w:p w14:paraId="6E1A9A1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593       * ACTIVE MODE.</w:t>
      </w:r>
    </w:p>
    <w:p w14:paraId="0D96815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594       *</w:t>
      </w:r>
    </w:p>
    <w:p w14:paraId="61EC620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595       * Никакого LPM0 здесь нет.</w:t>
      </w:r>
    </w:p>
    <w:p w14:paraId="4479CA0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596       */</w:t>
      </w:r>
    </w:p>
    <w:p w14:paraId="0F48A22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597     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(1)</w:t>
      </w:r>
    </w:p>
    <w:p w14:paraId="70814E5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598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2BA744D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599          /*</w:t>
      </w:r>
    </w:p>
    <w:p w14:paraId="4B08888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600           * Если S1 запросила изменение режима.</w:t>
      </w:r>
    </w:p>
    <w:p w14:paraId="216990A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601           */</w:t>
      </w:r>
    </w:p>
    <w:p w14:paraId="69DE738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602          if (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change_power_request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603431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603      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16306CB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604              /*</w:t>
      </w:r>
    </w:p>
    <w:p w14:paraId="5AC69EC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605               * </w:t>
      </w:r>
      <w:r w:rsidRPr="00B223A6">
        <w:rPr>
          <w:rFonts w:ascii="Courier New" w:hAnsi="Courier New" w:cs="Courier New"/>
          <w:sz w:val="20"/>
          <w:szCs w:val="20"/>
        </w:rPr>
        <w:t>Сразу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223A6">
        <w:rPr>
          <w:rFonts w:ascii="Courier New" w:hAnsi="Courier New" w:cs="Courier New"/>
          <w:sz w:val="20"/>
          <w:szCs w:val="20"/>
        </w:rPr>
        <w:t>сбрасываем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223A6">
        <w:rPr>
          <w:rFonts w:ascii="Courier New" w:hAnsi="Courier New" w:cs="Courier New"/>
          <w:sz w:val="20"/>
          <w:szCs w:val="20"/>
        </w:rPr>
        <w:t>запрос</w:t>
      </w:r>
      <w:r w:rsidRPr="00B223A6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10C57E3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606               */</w:t>
      </w:r>
    </w:p>
    <w:p w14:paraId="0388335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607             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change_power_request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= 0;</w:t>
      </w:r>
    </w:p>
    <w:p w14:paraId="1B255F6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608  </w:t>
      </w:r>
    </w:p>
    <w:p w14:paraId="03C9B60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609  </w:t>
      </w:r>
    </w:p>
    <w:p w14:paraId="6C58180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610              /*</w:t>
      </w:r>
    </w:p>
    <w:p w14:paraId="0A9FCD2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611               * На время изменения PMM запрещаем</w:t>
      </w:r>
    </w:p>
    <w:p w14:paraId="2F8EBCA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612               * прерывания, чтобы S2 не отправила</w:t>
      </w:r>
    </w:p>
    <w:p w14:paraId="11E8C1F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613               * контроллер в LPM4 посередине</w:t>
      </w:r>
    </w:p>
    <w:p w14:paraId="2966E6E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614               * </w:t>
      </w:r>
      <w:r w:rsidRPr="00B223A6">
        <w:rPr>
          <w:rFonts w:ascii="Courier New" w:hAnsi="Courier New" w:cs="Courier New"/>
          <w:sz w:val="20"/>
          <w:szCs w:val="20"/>
        </w:rPr>
        <w:t>изменения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Vcore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6BB4ACD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615               */</w:t>
      </w:r>
    </w:p>
    <w:p w14:paraId="0D56AEA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616              __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bic_SR_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register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GIE);</w:t>
      </w:r>
    </w:p>
    <w:p w14:paraId="5177500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617  </w:t>
      </w:r>
    </w:p>
    <w:p w14:paraId="6946E79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618  </w:t>
      </w:r>
    </w:p>
    <w:p w14:paraId="602EDEF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619              if (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high_mode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== 0)</w:t>
      </w:r>
    </w:p>
    <w:p w14:paraId="012CD7D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620          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3062183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621                  /*</w:t>
      </w:r>
    </w:p>
    <w:p w14:paraId="3E47FB8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622                   * LOW -&gt; HIGH.</w:t>
      </w:r>
    </w:p>
    <w:p w14:paraId="6A885D1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623                   */</w:t>
      </w:r>
    </w:p>
    <w:p w14:paraId="0C67253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624                  </w:t>
      </w:r>
      <w:proofErr w:type="spellStart"/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setHighMode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C0AEF1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625           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7A823B5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626              else</w:t>
      </w:r>
    </w:p>
    <w:p w14:paraId="712B3C4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627          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22B3D77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628                  /*</w:t>
      </w:r>
    </w:p>
    <w:p w14:paraId="685CE2B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629                   * HIGH -&gt; LOW.</w:t>
      </w:r>
    </w:p>
    <w:p w14:paraId="4E71759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630                   */</w:t>
      </w:r>
    </w:p>
    <w:p w14:paraId="71B830A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631                  </w:t>
      </w:r>
      <w:proofErr w:type="spellStart"/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setLowMode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22ECBC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632        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184DA1F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633  </w:t>
      </w:r>
    </w:p>
    <w:p w14:paraId="754A309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634  </w:t>
      </w:r>
    </w:p>
    <w:p w14:paraId="3A36870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635              /*</w:t>
      </w:r>
    </w:p>
    <w:p w14:paraId="58E76C6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636               * Снова разрешаем прерывания.</w:t>
      </w:r>
    </w:p>
    <w:p w14:paraId="4136F9E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637               */</w:t>
      </w:r>
    </w:p>
    <w:p w14:paraId="751E9D4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638              __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bis_SR_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>register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GIE);</w:t>
      </w:r>
    </w:p>
    <w:p w14:paraId="3284EF7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639       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30E331B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640  </w:t>
      </w:r>
    </w:p>
    <w:p w14:paraId="16F848D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641  </w:t>
      </w:r>
    </w:p>
    <w:p w14:paraId="4E0F8C3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642          __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no_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operation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582FC9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643   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4D20E1D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644  }</w:t>
      </w:r>
      <w:proofErr w:type="gramEnd"/>
    </w:p>
    <w:p w14:paraId="01846BF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645  </w:t>
      </w:r>
    </w:p>
    <w:p w14:paraId="502EB66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646  </w:t>
      </w:r>
    </w:p>
    <w:p w14:paraId="2B19495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647  /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* =========================================================</w:t>
      </w:r>
    </w:p>
    <w:p w14:paraId="041E85F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648   * S1</w:t>
      </w:r>
    </w:p>
    <w:p w14:paraId="2205160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649   *</w:t>
      </w:r>
    </w:p>
    <w:p w14:paraId="382B4CE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650   * </w:t>
      </w:r>
      <w:r w:rsidRPr="00B223A6">
        <w:rPr>
          <w:rFonts w:ascii="Courier New" w:hAnsi="Courier New" w:cs="Courier New"/>
          <w:sz w:val="20"/>
          <w:szCs w:val="20"/>
        </w:rPr>
        <w:t>Переключение</w:t>
      </w:r>
      <w:r w:rsidRPr="00B223A6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03240D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651   *</w:t>
      </w:r>
    </w:p>
    <w:p w14:paraId="52EF3D4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652   * LOW &lt;-&gt; HIGH</w:t>
      </w:r>
    </w:p>
    <w:p w14:paraId="3F0F4C6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653   *</w:t>
      </w:r>
    </w:p>
    <w:p w14:paraId="48F1C87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654   * ISR НЕ изменяет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Vcore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.</w:t>
      </w:r>
    </w:p>
    <w:p w14:paraId="7EA3F23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655   * Она только устанавливает запрос для </w:t>
      </w:r>
      <w:proofErr w:type="spellStart"/>
      <w:proofErr w:type="gramStart"/>
      <w:r w:rsidRPr="00B223A6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).</w:t>
      </w:r>
    </w:p>
    <w:p w14:paraId="72900D4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656   * ========================================================= */</w:t>
      </w:r>
    </w:p>
    <w:p w14:paraId="1B5A732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657  </w:t>
      </w:r>
    </w:p>
    <w:p w14:paraId="78014E1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658  #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pragma vector=PORT1_VECTOR</w:t>
      </w:r>
    </w:p>
    <w:p w14:paraId="651E239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659  _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_interrupt void PORT1_ISR(void)</w:t>
      </w:r>
    </w:p>
    <w:p w14:paraId="50486AA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B223A6">
        <w:rPr>
          <w:rFonts w:ascii="Courier New" w:hAnsi="Courier New" w:cs="Courier New"/>
          <w:sz w:val="20"/>
          <w:szCs w:val="20"/>
        </w:rPr>
        <w:t>660  {</w:t>
      </w:r>
      <w:proofErr w:type="gramEnd"/>
    </w:p>
    <w:p w14:paraId="052FE90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661     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if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(P1IFG &amp; S1)</w:t>
      </w:r>
    </w:p>
    <w:p w14:paraId="1A0C588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662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66AD5E2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663          /*</w:t>
      </w:r>
    </w:p>
    <w:p w14:paraId="2402DF7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664           * Временно запрещаем S1.</w:t>
      </w:r>
    </w:p>
    <w:p w14:paraId="1D434FB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665           */</w:t>
      </w:r>
    </w:p>
    <w:p w14:paraId="3A54F80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666          P1IE &amp;= ~S1;</w:t>
      </w:r>
    </w:p>
    <w:p w14:paraId="68BB8C9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667  </w:t>
      </w:r>
    </w:p>
    <w:p w14:paraId="7E0C6BB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668  </w:t>
      </w:r>
    </w:p>
    <w:p w14:paraId="3D8D51E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669          /*</w:t>
      </w:r>
    </w:p>
    <w:p w14:paraId="718BDFA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670           *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Антидребезг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.</w:t>
      </w:r>
    </w:p>
    <w:p w14:paraId="1E1040F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671           *</w:t>
      </w:r>
    </w:p>
    <w:p w14:paraId="709842C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672           * MCLK ~= 2.3 МГц.</w:t>
      </w:r>
    </w:p>
    <w:p w14:paraId="1C46B55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673           */</w:t>
      </w:r>
    </w:p>
    <w:p w14:paraId="5FA7BDE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674          __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delay_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>cycles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40000);</w:t>
      </w:r>
    </w:p>
    <w:p w14:paraId="412DCF1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675  </w:t>
      </w:r>
    </w:p>
    <w:p w14:paraId="156F773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676  </w:t>
      </w:r>
    </w:p>
    <w:p w14:paraId="703D06C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677          /*</w:t>
      </w:r>
    </w:p>
    <w:p w14:paraId="7039773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678           * Проверяем, что кнопка всё ещё нажата.</w:t>
      </w:r>
    </w:p>
    <w:p w14:paraId="679FC6C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679           */</w:t>
      </w:r>
    </w:p>
    <w:p w14:paraId="779ACBD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680         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if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((P1IN &amp; S1) == 0)</w:t>
      </w:r>
    </w:p>
    <w:p w14:paraId="088ACC6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681   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4FCF4DA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682              /*</w:t>
      </w:r>
    </w:p>
    <w:p w14:paraId="5EE1C94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683               * В LPM4 частоту менять нельзя.</w:t>
      </w:r>
    </w:p>
    <w:p w14:paraId="16F417B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684               */</w:t>
      </w:r>
    </w:p>
    <w:p w14:paraId="2D3F912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685             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if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(in_lpm4 == 0)</w:t>
      </w:r>
    </w:p>
    <w:p w14:paraId="7AB0DA7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686       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6DBACC4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lastRenderedPageBreak/>
        <w:t>687                  /*</w:t>
      </w:r>
    </w:p>
    <w:p w14:paraId="323B4B6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688                   * Просто сообщаем </w:t>
      </w:r>
      <w:proofErr w:type="spellStart"/>
      <w:proofErr w:type="gramStart"/>
      <w:r w:rsidRPr="00B223A6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),</w:t>
      </w:r>
    </w:p>
    <w:p w14:paraId="27C8B49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689                   * что нужно сменить режим.</w:t>
      </w:r>
    </w:p>
    <w:p w14:paraId="59C5D11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690                   */</w:t>
      </w:r>
    </w:p>
    <w:p w14:paraId="14F321F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691                 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change_power_request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= 1;</w:t>
      </w:r>
    </w:p>
    <w:p w14:paraId="4E6AECE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692        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7710250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693    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41694AB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694  </w:t>
      </w:r>
    </w:p>
    <w:p w14:paraId="7F64524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695  </w:t>
      </w:r>
    </w:p>
    <w:p w14:paraId="46B55B0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696          /*</w:t>
      </w:r>
    </w:p>
    <w:p w14:paraId="3672622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697           * Очищаем флаг после дребезга.</w:t>
      </w:r>
    </w:p>
    <w:p w14:paraId="5D2D467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698           */</w:t>
      </w:r>
    </w:p>
    <w:p w14:paraId="2CF62A1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699          P1IFG &amp;= ~S1;</w:t>
      </w:r>
    </w:p>
    <w:p w14:paraId="7AB87CE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700  </w:t>
      </w:r>
    </w:p>
    <w:p w14:paraId="129D9D7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701  </w:t>
      </w:r>
    </w:p>
    <w:p w14:paraId="43AF94F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702          /*</w:t>
      </w:r>
    </w:p>
    <w:p w14:paraId="41F25EF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703           * Если мы не в LPM4,</w:t>
      </w:r>
    </w:p>
    <w:p w14:paraId="0A31C2A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704           * снова разрешаем кнопку.</w:t>
      </w:r>
    </w:p>
    <w:p w14:paraId="320679B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705           */</w:t>
      </w:r>
    </w:p>
    <w:p w14:paraId="3D77EF3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706         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if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(in_lpm4 == 0)</w:t>
      </w:r>
    </w:p>
    <w:p w14:paraId="3D200DD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707   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11C0695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708              P1IE |= S1;</w:t>
      </w:r>
    </w:p>
    <w:p w14:paraId="1D96263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709    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2443FBB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710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31D60A09" w14:textId="0C02D654" w:rsid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B223A6">
        <w:rPr>
          <w:rFonts w:ascii="Courier New" w:hAnsi="Courier New" w:cs="Courier New"/>
          <w:sz w:val="20"/>
          <w:szCs w:val="20"/>
        </w:rPr>
        <w:t>711  }</w:t>
      </w:r>
      <w:proofErr w:type="gramEnd"/>
    </w:p>
    <w:p w14:paraId="57F49A8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B223A6">
        <w:rPr>
          <w:rFonts w:ascii="Courier New" w:hAnsi="Courier New" w:cs="Courier New"/>
          <w:sz w:val="20"/>
          <w:szCs w:val="20"/>
        </w:rPr>
        <w:t>712  /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* =========================================================</w:t>
      </w:r>
    </w:p>
    <w:p w14:paraId="5DDA0A8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713   * S2</w:t>
      </w:r>
    </w:p>
    <w:p w14:paraId="10D1FDA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714   *</w:t>
      </w:r>
    </w:p>
    <w:p w14:paraId="62FD0D7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715   * ACTIVE &lt;-&gt; LPM4</w:t>
      </w:r>
    </w:p>
    <w:p w14:paraId="20FA7C9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716   *</w:t>
      </w:r>
    </w:p>
    <w:p w14:paraId="448AE8C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717   * Здесь переход LPM выполняется непосредственно</w:t>
      </w:r>
    </w:p>
    <w:p w14:paraId="2010E30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718   * в ISR, потому что ..._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on_exit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разрешены</w:t>
      </w:r>
    </w:p>
    <w:p w14:paraId="42E32B8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719   * </w:t>
      </w:r>
      <w:r w:rsidRPr="00B223A6">
        <w:rPr>
          <w:rFonts w:ascii="Courier New" w:hAnsi="Courier New" w:cs="Courier New"/>
          <w:sz w:val="20"/>
          <w:szCs w:val="20"/>
        </w:rPr>
        <w:t>только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223A6">
        <w:rPr>
          <w:rFonts w:ascii="Courier New" w:hAnsi="Courier New" w:cs="Courier New"/>
          <w:sz w:val="20"/>
          <w:szCs w:val="20"/>
        </w:rPr>
        <w:t>внутри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interrupt routine.</w:t>
      </w:r>
    </w:p>
    <w:p w14:paraId="2009068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720   * ========================================================= */</w:t>
      </w:r>
    </w:p>
    <w:p w14:paraId="154B220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721  </w:t>
      </w:r>
    </w:p>
    <w:p w14:paraId="7E657C5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722  #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pragma vector=PORT2_VECTOR</w:t>
      </w:r>
    </w:p>
    <w:p w14:paraId="165F59D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723  _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_interrupt void PORT2_ISR(void)</w:t>
      </w:r>
    </w:p>
    <w:p w14:paraId="63055C7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B223A6">
        <w:rPr>
          <w:rFonts w:ascii="Courier New" w:hAnsi="Courier New" w:cs="Courier New"/>
          <w:sz w:val="20"/>
          <w:szCs w:val="20"/>
        </w:rPr>
        <w:t>724  {</w:t>
      </w:r>
      <w:proofErr w:type="gramEnd"/>
    </w:p>
    <w:p w14:paraId="5FBA6F7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725     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if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(P2IFG &amp; S2)</w:t>
      </w:r>
    </w:p>
    <w:p w14:paraId="0E5327B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726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27263D4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727          /*</w:t>
      </w:r>
    </w:p>
    <w:p w14:paraId="010A1C2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728           * Запрещаем повторные прерывания</w:t>
      </w:r>
    </w:p>
    <w:p w14:paraId="7BE59BB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729           * на время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антидребезга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.</w:t>
      </w:r>
    </w:p>
    <w:p w14:paraId="329490A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730           */</w:t>
      </w:r>
    </w:p>
    <w:p w14:paraId="087D565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731          P2IE &amp;= ~S2;</w:t>
      </w:r>
    </w:p>
    <w:p w14:paraId="4B65357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732  </w:t>
      </w:r>
    </w:p>
    <w:p w14:paraId="04C21B5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733  </w:t>
      </w:r>
    </w:p>
    <w:p w14:paraId="259F6FA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734          /*</w:t>
      </w:r>
    </w:p>
    <w:p w14:paraId="708C645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735           *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Антидребезг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.</w:t>
      </w:r>
    </w:p>
    <w:p w14:paraId="54F145C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736           */</w:t>
      </w:r>
    </w:p>
    <w:p w14:paraId="470FA35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737          __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delay_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>cycles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40000);</w:t>
      </w:r>
    </w:p>
    <w:p w14:paraId="3DF905B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738  </w:t>
      </w:r>
    </w:p>
    <w:p w14:paraId="155DD6B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739  </w:t>
      </w:r>
    </w:p>
    <w:p w14:paraId="4C01EC2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740          /*</w:t>
      </w:r>
    </w:p>
    <w:p w14:paraId="00CDD30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741           * Проверяем реальное нажатие.</w:t>
      </w:r>
    </w:p>
    <w:p w14:paraId="7324E61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742           */</w:t>
      </w:r>
    </w:p>
    <w:p w14:paraId="699AFB0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743          if ((P2IN &amp; S2) == 0)</w:t>
      </w:r>
    </w:p>
    <w:p w14:paraId="799E4E9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744      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493985B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745              if (in_lpm4 == 0)</w:t>
      </w:r>
    </w:p>
    <w:p w14:paraId="3ECAAFF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746          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00CC85D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747                  /* =========================================</w:t>
      </w:r>
    </w:p>
    <w:p w14:paraId="413697E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748                   * ACTIVE -&gt; LPM4</w:t>
      </w:r>
    </w:p>
    <w:p w14:paraId="666DCE0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749                   * ========================================= */</w:t>
      </w:r>
    </w:p>
    <w:p w14:paraId="1D86FEA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750  </w:t>
      </w:r>
    </w:p>
    <w:p w14:paraId="5EE4010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751                  in_lpm4 = 1;</w:t>
      </w:r>
    </w:p>
    <w:p w14:paraId="6C08DB8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752  </w:t>
      </w:r>
    </w:p>
    <w:p w14:paraId="2ADBF19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753  </w:t>
      </w:r>
    </w:p>
    <w:p w14:paraId="52D0E6D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754                  /*</w:t>
      </w:r>
    </w:p>
    <w:p w14:paraId="3334483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755                   * ACTIVE LED </w:t>
      </w:r>
      <w:r w:rsidRPr="00B223A6">
        <w:rPr>
          <w:rFonts w:ascii="Courier New" w:hAnsi="Courier New" w:cs="Courier New"/>
          <w:sz w:val="20"/>
          <w:szCs w:val="20"/>
        </w:rPr>
        <w:t>выключаем</w:t>
      </w:r>
      <w:r w:rsidRPr="00B223A6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77C2D00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756                   */</w:t>
      </w:r>
    </w:p>
    <w:p w14:paraId="07B36DE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757                  P1OUT &amp;= ~LED1;</w:t>
      </w:r>
    </w:p>
    <w:p w14:paraId="098C8E0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758  </w:t>
      </w:r>
    </w:p>
    <w:p w14:paraId="7031DBE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759  </w:t>
      </w:r>
    </w:p>
    <w:p w14:paraId="43CE886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760                  /*</w:t>
      </w:r>
    </w:p>
    <w:p w14:paraId="6552F27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761                   * LPM4 LED </w:t>
      </w:r>
      <w:r w:rsidRPr="00B223A6">
        <w:rPr>
          <w:rFonts w:ascii="Courier New" w:hAnsi="Courier New" w:cs="Courier New"/>
          <w:sz w:val="20"/>
          <w:szCs w:val="20"/>
        </w:rPr>
        <w:t>включаем</w:t>
      </w:r>
      <w:r w:rsidRPr="00B223A6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3A2D8BE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762                   */</w:t>
      </w:r>
    </w:p>
    <w:p w14:paraId="005D561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763                  P8OUT |= LED3;</w:t>
      </w:r>
    </w:p>
    <w:p w14:paraId="17BB9DA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764  </w:t>
      </w:r>
    </w:p>
    <w:p w14:paraId="139BAA1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765  </w:t>
      </w:r>
    </w:p>
    <w:p w14:paraId="55DA2DA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766                  /*</w:t>
      </w:r>
    </w:p>
    <w:p w14:paraId="2E171DA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767                   * LED8 </w:t>
      </w:r>
      <w:r w:rsidRPr="00B223A6">
        <w:rPr>
          <w:rFonts w:ascii="Courier New" w:hAnsi="Courier New" w:cs="Courier New"/>
          <w:sz w:val="20"/>
          <w:szCs w:val="20"/>
        </w:rPr>
        <w:t>выключаем</w:t>
      </w:r>
      <w:r w:rsidRPr="00B223A6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47D9202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768                   */</w:t>
      </w:r>
    </w:p>
    <w:p w14:paraId="6FB3508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769                  P1OUT &amp;= ~LED8;</w:t>
      </w:r>
    </w:p>
    <w:p w14:paraId="4D246AF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770  </w:t>
      </w:r>
    </w:p>
    <w:p w14:paraId="092924C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771  </w:t>
      </w:r>
    </w:p>
    <w:p w14:paraId="0A74E15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772                  /*</w:t>
      </w:r>
    </w:p>
    <w:p w14:paraId="40F510B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773                   * Останавливаем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Timer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A1.</w:t>
      </w:r>
    </w:p>
    <w:p w14:paraId="148FBF2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774                   */</w:t>
      </w:r>
    </w:p>
    <w:p w14:paraId="69A4561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775                  TA1CTL &amp;=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>~(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MC0 | MC1);</w:t>
      </w:r>
    </w:p>
    <w:p w14:paraId="608788E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776  </w:t>
      </w:r>
    </w:p>
    <w:p w14:paraId="4A9C940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777  </w:t>
      </w:r>
    </w:p>
    <w:p w14:paraId="73E7EFF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778                  /*</w:t>
      </w:r>
    </w:p>
    <w:p w14:paraId="23EEAB2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779                   * В LPM4 запрещаем S1.</w:t>
      </w:r>
    </w:p>
    <w:p w14:paraId="1627F25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780                   */</w:t>
      </w:r>
    </w:p>
    <w:p w14:paraId="15880BC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781                  P1IE &amp;= ~S1;</w:t>
      </w:r>
    </w:p>
    <w:p w14:paraId="1F37CE6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782  </w:t>
      </w:r>
    </w:p>
    <w:p w14:paraId="3AF5C60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783  </w:t>
      </w:r>
    </w:p>
    <w:p w14:paraId="01BA72A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784                  /*</w:t>
      </w:r>
    </w:p>
    <w:p w14:paraId="68CE2DE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785                   * S2 должна ждать следующее</w:t>
      </w:r>
    </w:p>
    <w:p w14:paraId="48C4466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786                   * НАЖАТИЕ, а не отпускание.</w:t>
      </w:r>
    </w:p>
    <w:p w14:paraId="2CCD801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787                   *</w:t>
      </w:r>
    </w:p>
    <w:p w14:paraId="62B88FD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788                   * Поэтому оставляем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falling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edge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>.</w:t>
      </w:r>
    </w:p>
    <w:p w14:paraId="5D72BA2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789                   */</w:t>
      </w:r>
    </w:p>
    <w:p w14:paraId="155CCAA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790                  P2IES |= S2;</w:t>
      </w:r>
    </w:p>
    <w:p w14:paraId="23D74A0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791  </w:t>
      </w:r>
    </w:p>
    <w:p w14:paraId="153EB9F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792  </w:t>
      </w:r>
    </w:p>
    <w:p w14:paraId="22711C0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793                  /*</w:t>
      </w:r>
    </w:p>
    <w:p w14:paraId="684C6C6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794                   * Очищаем возможный флаг</w:t>
      </w:r>
    </w:p>
    <w:p w14:paraId="56E809B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795                   * после дребезга.</w:t>
      </w:r>
    </w:p>
    <w:p w14:paraId="1ECA220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796                   */</w:t>
      </w:r>
    </w:p>
    <w:p w14:paraId="4B87366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797                  P2IFG &amp;= ~S2;</w:t>
      </w:r>
    </w:p>
    <w:p w14:paraId="1D3E4C6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798  </w:t>
      </w:r>
    </w:p>
    <w:p w14:paraId="7A050BF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799  </w:t>
      </w:r>
    </w:p>
    <w:p w14:paraId="2EA8DDB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800                  /*</w:t>
      </w:r>
    </w:p>
    <w:p w14:paraId="1F4DBCE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801                   * Обязательно снова разрешаем S2,</w:t>
      </w:r>
    </w:p>
    <w:p w14:paraId="0455799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802                   * иначе выйти из LPM4 будет невозможно.</w:t>
      </w:r>
    </w:p>
    <w:p w14:paraId="5E27214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803                   */</w:t>
      </w:r>
    </w:p>
    <w:p w14:paraId="1E345ED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804                  P2IE |= S2;</w:t>
      </w:r>
    </w:p>
    <w:p w14:paraId="5A26FA8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805  </w:t>
      </w:r>
    </w:p>
    <w:p w14:paraId="2464FAA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806  </w:t>
      </w:r>
    </w:p>
    <w:p w14:paraId="50EFF58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807                  /*</w:t>
      </w:r>
    </w:p>
    <w:p w14:paraId="20AB7D0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808                   * После RETI процессор</w:t>
      </w:r>
    </w:p>
    <w:p w14:paraId="6DE97EB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809                   * перейдёт в LPM4.</w:t>
      </w:r>
    </w:p>
    <w:p w14:paraId="31AE28C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810                   */</w:t>
      </w:r>
    </w:p>
    <w:p w14:paraId="015EA06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811                  __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bis_SR_register_on_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exit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LPM4_bits);</w:t>
      </w:r>
    </w:p>
    <w:p w14:paraId="263B4D0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812  </w:t>
      </w:r>
    </w:p>
    <w:p w14:paraId="4C07E52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lastRenderedPageBreak/>
        <w:t xml:space="preserve">813  </w:t>
      </w:r>
    </w:p>
    <w:p w14:paraId="65F00BE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814                  /*</w:t>
      </w:r>
    </w:p>
    <w:p w14:paraId="4505C4E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815                   * Дальше код ISR сейчас уже</w:t>
      </w:r>
    </w:p>
    <w:p w14:paraId="095FDB4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816                   * ничего менять не должен.</w:t>
      </w:r>
    </w:p>
    <w:p w14:paraId="3D6B712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817                   */</w:t>
      </w:r>
    </w:p>
    <w:p w14:paraId="5DE0E0E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818                 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71FC6F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819           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391FF60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820              else</w:t>
      </w:r>
    </w:p>
    <w:p w14:paraId="1A2E224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821          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76E6501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822                  /* =========================================</w:t>
      </w:r>
    </w:p>
    <w:p w14:paraId="7C9C639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823                   * LPM4 -&gt; ACTIVE</w:t>
      </w:r>
    </w:p>
    <w:p w14:paraId="16A4956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824                   * ========================================= */</w:t>
      </w:r>
    </w:p>
    <w:p w14:paraId="430487A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825  </w:t>
      </w:r>
    </w:p>
    <w:p w14:paraId="1FD404F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826                  in_lpm4 = 0;</w:t>
      </w:r>
    </w:p>
    <w:p w14:paraId="23CED9D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827  </w:t>
      </w:r>
    </w:p>
    <w:p w14:paraId="5187AE5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828  </w:t>
      </w:r>
    </w:p>
    <w:p w14:paraId="5D39653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829                  /*</w:t>
      </w:r>
    </w:p>
    <w:p w14:paraId="7DED3F6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830                   * После RETI не возвращаемся</w:t>
      </w:r>
    </w:p>
    <w:p w14:paraId="11A7453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831                   * обратно в LPM4.</w:t>
      </w:r>
    </w:p>
    <w:p w14:paraId="59180CC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832                   */</w:t>
      </w:r>
    </w:p>
    <w:p w14:paraId="0AAE088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833                  __</w:t>
      </w:r>
      <w:proofErr w:type="spellStart"/>
      <w:r w:rsidRPr="00B223A6">
        <w:rPr>
          <w:rFonts w:ascii="Courier New" w:hAnsi="Courier New" w:cs="Courier New"/>
          <w:sz w:val="20"/>
          <w:szCs w:val="20"/>
          <w:lang w:val="en-US"/>
        </w:rPr>
        <w:t>bic_SR_register_on_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exit</w:t>
      </w:r>
      <w:proofErr w:type="spellEnd"/>
      <w:r w:rsidRPr="00B223A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LPM4_bits);</w:t>
      </w:r>
    </w:p>
    <w:p w14:paraId="518AEB2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834  </w:t>
      </w:r>
    </w:p>
    <w:p w14:paraId="596C208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835  </w:t>
      </w:r>
    </w:p>
    <w:p w14:paraId="242850A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836                  /*</w:t>
      </w:r>
    </w:p>
    <w:p w14:paraId="39AA00D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837                   * LED3 OFF.</w:t>
      </w:r>
    </w:p>
    <w:p w14:paraId="49EDFA9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838                   */</w:t>
      </w:r>
    </w:p>
    <w:p w14:paraId="49B424B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839                  P8OUT &amp;= ~LED3;</w:t>
      </w:r>
    </w:p>
    <w:p w14:paraId="1EF1457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840  </w:t>
      </w:r>
    </w:p>
    <w:p w14:paraId="2903B16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841  </w:t>
      </w:r>
    </w:p>
    <w:p w14:paraId="0DBA03A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842                  /*</w:t>
      </w:r>
    </w:p>
    <w:p w14:paraId="342AF6D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843                   * LED1 ON.</w:t>
      </w:r>
    </w:p>
    <w:p w14:paraId="6F4C290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844                   */</w:t>
      </w:r>
    </w:p>
    <w:p w14:paraId="57D022E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845                  P1OUT |= LED1;</w:t>
      </w:r>
    </w:p>
    <w:p w14:paraId="66D8CF5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846  </w:t>
      </w:r>
    </w:p>
    <w:p w14:paraId="26961B8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847  </w:t>
      </w:r>
    </w:p>
    <w:p w14:paraId="67AA363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848                  /*</w:t>
      </w:r>
    </w:p>
    <w:p w14:paraId="07EE128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849                   * </w:t>
      </w:r>
      <w:r w:rsidRPr="00B223A6">
        <w:rPr>
          <w:rFonts w:ascii="Courier New" w:hAnsi="Courier New" w:cs="Courier New"/>
          <w:sz w:val="20"/>
          <w:szCs w:val="20"/>
        </w:rPr>
        <w:t>Снова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223A6">
        <w:rPr>
          <w:rFonts w:ascii="Courier New" w:hAnsi="Courier New" w:cs="Courier New"/>
          <w:sz w:val="20"/>
          <w:szCs w:val="20"/>
        </w:rPr>
        <w:t>запускаем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Timer A1.</w:t>
      </w:r>
    </w:p>
    <w:p w14:paraId="534A84C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850                   */</w:t>
      </w:r>
    </w:p>
    <w:p w14:paraId="6CD4090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851                  TA1CTL =</w:t>
      </w:r>
    </w:p>
    <w:p w14:paraId="1D6A2EE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852                          </w:t>
      </w: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TASSEL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__ACLK |</w:t>
      </w:r>
    </w:p>
    <w:p w14:paraId="0D95142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853                          ID__8 |</w:t>
      </w:r>
    </w:p>
    <w:p w14:paraId="2B33E32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854                          MC__UP |</w:t>
      </w:r>
    </w:p>
    <w:p w14:paraId="009E431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855                          TACLR;</w:t>
      </w:r>
    </w:p>
    <w:p w14:paraId="5280566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856  </w:t>
      </w:r>
    </w:p>
    <w:p w14:paraId="207F2B6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857  </w:t>
      </w:r>
    </w:p>
    <w:p w14:paraId="49B0AAA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858                  /*</w:t>
      </w:r>
    </w:p>
    <w:p w14:paraId="199027F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859                   * Снова разрешаем S1.</w:t>
      </w:r>
    </w:p>
    <w:p w14:paraId="4A59A09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860                   */</w:t>
      </w:r>
    </w:p>
    <w:p w14:paraId="6B71CE3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861                  P1IFG &amp;= ~S1;</w:t>
      </w:r>
    </w:p>
    <w:p w14:paraId="0800F14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862                  P1IE |= S1;</w:t>
      </w:r>
    </w:p>
    <w:p w14:paraId="27349D1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863        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287B379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864    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1A10C3E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865  </w:t>
      </w:r>
    </w:p>
    <w:p w14:paraId="1038F85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866  </w:t>
      </w:r>
    </w:p>
    <w:p w14:paraId="749B357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867          /*</w:t>
      </w:r>
    </w:p>
    <w:p w14:paraId="015FABC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868           * Следующее событие S2 -</w:t>
      </w:r>
    </w:p>
    <w:p w14:paraId="4E4D504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869           * снова нажатие.</w:t>
      </w:r>
    </w:p>
    <w:p w14:paraId="070C7D1F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870           */</w:t>
      </w:r>
    </w:p>
    <w:p w14:paraId="0528D35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871          P2IES |= S2;</w:t>
      </w:r>
    </w:p>
    <w:p w14:paraId="0A40C2F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872  </w:t>
      </w:r>
    </w:p>
    <w:p w14:paraId="71836792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873  </w:t>
      </w:r>
    </w:p>
    <w:p w14:paraId="59294BF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874          /*</w:t>
      </w:r>
    </w:p>
    <w:p w14:paraId="205338C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875           * Очищаем IFG.</w:t>
      </w:r>
    </w:p>
    <w:p w14:paraId="33B667D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lastRenderedPageBreak/>
        <w:t>876           */</w:t>
      </w:r>
    </w:p>
    <w:p w14:paraId="77BB51E3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877          P2IFG &amp;= ~S2;</w:t>
      </w:r>
    </w:p>
    <w:p w14:paraId="6841720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878  </w:t>
      </w:r>
    </w:p>
    <w:p w14:paraId="31C0DE2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879  </w:t>
      </w:r>
    </w:p>
    <w:p w14:paraId="4F171C9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880          /*</w:t>
      </w:r>
    </w:p>
    <w:p w14:paraId="44B09CF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881           * </w:t>
      </w:r>
      <w:r w:rsidRPr="00B223A6">
        <w:rPr>
          <w:rFonts w:ascii="Courier New" w:hAnsi="Courier New" w:cs="Courier New"/>
          <w:sz w:val="20"/>
          <w:szCs w:val="20"/>
        </w:rPr>
        <w:t>Разрешаем</w:t>
      </w: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 S2.</w:t>
      </w:r>
    </w:p>
    <w:p w14:paraId="46821D2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882           */</w:t>
      </w:r>
    </w:p>
    <w:p w14:paraId="08A512D9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883          P2IE |= S2;</w:t>
      </w:r>
    </w:p>
    <w:p w14:paraId="3FD0D2B8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884    </w:t>
      </w:r>
      <w:proofErr w:type="gramStart"/>
      <w:r w:rsidRPr="00B223A6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4930A60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B223A6">
        <w:rPr>
          <w:rFonts w:ascii="Courier New" w:hAnsi="Courier New" w:cs="Courier New"/>
          <w:sz w:val="20"/>
          <w:szCs w:val="20"/>
        </w:rPr>
        <w:t>885  }</w:t>
      </w:r>
      <w:proofErr w:type="gramEnd"/>
    </w:p>
    <w:p w14:paraId="6A5F05F4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886  </w:t>
      </w:r>
    </w:p>
    <w:p w14:paraId="5A745B8C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887  </w:t>
      </w:r>
    </w:p>
    <w:p w14:paraId="3CE8F801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B223A6">
        <w:rPr>
          <w:rFonts w:ascii="Courier New" w:hAnsi="Courier New" w:cs="Courier New"/>
          <w:sz w:val="20"/>
          <w:szCs w:val="20"/>
        </w:rPr>
        <w:t>888  /</w:t>
      </w:r>
      <w:proofErr w:type="gramEnd"/>
      <w:r w:rsidRPr="00B223A6">
        <w:rPr>
          <w:rFonts w:ascii="Courier New" w:hAnsi="Courier New" w:cs="Courier New"/>
          <w:sz w:val="20"/>
          <w:szCs w:val="20"/>
        </w:rPr>
        <w:t>* =========================================================</w:t>
      </w:r>
    </w:p>
    <w:p w14:paraId="507F18A7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 xml:space="preserve">889   * </w:t>
      </w:r>
      <w:proofErr w:type="spellStart"/>
      <w:r w:rsidRPr="00B223A6">
        <w:rPr>
          <w:rFonts w:ascii="Courier New" w:hAnsi="Courier New" w:cs="Courier New"/>
          <w:sz w:val="20"/>
          <w:szCs w:val="20"/>
        </w:rPr>
        <w:t>Timer</w:t>
      </w:r>
      <w:proofErr w:type="spellEnd"/>
      <w:r w:rsidRPr="00B223A6">
        <w:rPr>
          <w:rFonts w:ascii="Courier New" w:hAnsi="Courier New" w:cs="Courier New"/>
          <w:sz w:val="20"/>
          <w:szCs w:val="20"/>
        </w:rPr>
        <w:t xml:space="preserve"> A1 CCR0</w:t>
      </w:r>
    </w:p>
    <w:p w14:paraId="36E193CA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890   *</w:t>
      </w:r>
    </w:p>
    <w:p w14:paraId="06EF6D0D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891   * Скорость LED8 показывает частоту ACLK.</w:t>
      </w:r>
    </w:p>
    <w:p w14:paraId="2A3735D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>892   * ========================================================= */</w:t>
      </w:r>
    </w:p>
    <w:p w14:paraId="2319095E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223A6">
        <w:rPr>
          <w:rFonts w:ascii="Courier New" w:hAnsi="Courier New" w:cs="Courier New"/>
          <w:sz w:val="20"/>
          <w:szCs w:val="20"/>
          <w:lang w:val="en-US"/>
        </w:rPr>
        <w:t xml:space="preserve">893  </w:t>
      </w:r>
    </w:p>
    <w:p w14:paraId="12891E96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894  #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pragma vector=TIMER1_A0_VECTOR</w:t>
      </w:r>
    </w:p>
    <w:p w14:paraId="31672640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23A6">
        <w:rPr>
          <w:rFonts w:ascii="Courier New" w:hAnsi="Courier New" w:cs="Courier New"/>
          <w:sz w:val="20"/>
          <w:szCs w:val="20"/>
          <w:lang w:val="en-US"/>
        </w:rPr>
        <w:t>895  _</w:t>
      </w:r>
      <w:proofErr w:type="gramEnd"/>
      <w:r w:rsidRPr="00B223A6">
        <w:rPr>
          <w:rFonts w:ascii="Courier New" w:hAnsi="Courier New" w:cs="Courier New"/>
          <w:sz w:val="20"/>
          <w:szCs w:val="20"/>
          <w:lang w:val="en-US"/>
        </w:rPr>
        <w:t>_interrupt void TIMER1_A0_ISR(void)</w:t>
      </w:r>
    </w:p>
    <w:p w14:paraId="5D334335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B223A6">
        <w:rPr>
          <w:rFonts w:ascii="Courier New" w:hAnsi="Courier New" w:cs="Courier New"/>
          <w:sz w:val="20"/>
          <w:szCs w:val="20"/>
        </w:rPr>
        <w:t>896  {</w:t>
      </w:r>
      <w:proofErr w:type="gramEnd"/>
    </w:p>
    <w:p w14:paraId="12A63FEB" w14:textId="77777777" w:rsidR="00B223A6" w:rsidRPr="00B223A6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r w:rsidRPr="00B223A6">
        <w:rPr>
          <w:rFonts w:ascii="Courier New" w:hAnsi="Courier New" w:cs="Courier New"/>
          <w:sz w:val="20"/>
          <w:szCs w:val="20"/>
        </w:rPr>
        <w:t>897      P1OUT ^= LED8;</w:t>
      </w:r>
    </w:p>
    <w:p w14:paraId="63E50F42" w14:textId="0EEED0EC" w:rsidR="00B223A6" w:rsidRPr="00CE3CD7" w:rsidRDefault="00B223A6" w:rsidP="00B223A6">
      <w:pPr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B223A6">
        <w:rPr>
          <w:rFonts w:ascii="Courier New" w:hAnsi="Courier New" w:cs="Courier New"/>
          <w:sz w:val="20"/>
          <w:szCs w:val="20"/>
        </w:rPr>
        <w:t>898  }</w:t>
      </w:r>
      <w:proofErr w:type="gramEnd"/>
    </w:p>
    <w:sectPr w:rsidR="00B223A6" w:rsidRPr="00CE3CD7" w:rsidSect="001F7822">
      <w:footerReference w:type="default" r:id="rId18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37867" w14:textId="77777777" w:rsidR="00B729B4" w:rsidRDefault="00B729B4" w:rsidP="0098372F">
      <w:r>
        <w:separator/>
      </w:r>
    </w:p>
  </w:endnote>
  <w:endnote w:type="continuationSeparator" w:id="0">
    <w:p w14:paraId="4E82198F" w14:textId="77777777" w:rsidR="00B729B4" w:rsidRDefault="00B729B4" w:rsidP="00983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25133"/>
      <w:docPartObj>
        <w:docPartGallery w:val="Page Numbers (Bottom of Page)"/>
        <w:docPartUnique/>
      </w:docPartObj>
    </w:sdtPr>
    <w:sdtEndPr/>
    <w:sdtContent>
      <w:p w14:paraId="2335AFBA" w14:textId="77777777" w:rsidR="0098372F" w:rsidRDefault="0098372F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A347C3" w14:textId="77777777" w:rsidR="0098372F" w:rsidRDefault="0098372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46266" w14:textId="77777777" w:rsidR="00B729B4" w:rsidRDefault="00B729B4" w:rsidP="0098372F">
      <w:r>
        <w:separator/>
      </w:r>
    </w:p>
  </w:footnote>
  <w:footnote w:type="continuationSeparator" w:id="0">
    <w:p w14:paraId="1728138A" w14:textId="77777777" w:rsidR="00B729B4" w:rsidRDefault="00B729B4" w:rsidP="009837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02EE7"/>
    <w:multiLevelType w:val="multilevel"/>
    <w:tmpl w:val="F8DCC29E"/>
    <w:lvl w:ilvl="0">
      <w:start w:val="1"/>
      <w:numFmt w:val="decimal"/>
      <w:pStyle w:val="1"/>
      <w:suff w:val="space"/>
      <w:lvlText w:val="%1"/>
      <w:lvlJc w:val="left"/>
      <w:pPr>
        <w:ind w:left="936" w:hanging="22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134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35"/>
    <w:rsid w:val="00017596"/>
    <w:rsid w:val="0002276A"/>
    <w:rsid w:val="000244E2"/>
    <w:rsid w:val="00091B8C"/>
    <w:rsid w:val="001632B5"/>
    <w:rsid w:val="001F7822"/>
    <w:rsid w:val="0027443B"/>
    <w:rsid w:val="002D27C7"/>
    <w:rsid w:val="002F5A3F"/>
    <w:rsid w:val="003538A1"/>
    <w:rsid w:val="00361555"/>
    <w:rsid w:val="003D1B98"/>
    <w:rsid w:val="003D4825"/>
    <w:rsid w:val="00465AFA"/>
    <w:rsid w:val="005C6DF2"/>
    <w:rsid w:val="005F74BE"/>
    <w:rsid w:val="00613CF0"/>
    <w:rsid w:val="00682EA7"/>
    <w:rsid w:val="006C0B77"/>
    <w:rsid w:val="006F19ED"/>
    <w:rsid w:val="007004A8"/>
    <w:rsid w:val="00722A5B"/>
    <w:rsid w:val="00740F98"/>
    <w:rsid w:val="007F49A6"/>
    <w:rsid w:val="008242FF"/>
    <w:rsid w:val="00870751"/>
    <w:rsid w:val="008E27DD"/>
    <w:rsid w:val="00912648"/>
    <w:rsid w:val="00922C48"/>
    <w:rsid w:val="0098372F"/>
    <w:rsid w:val="009C3763"/>
    <w:rsid w:val="00A02535"/>
    <w:rsid w:val="00A44E3E"/>
    <w:rsid w:val="00B13F09"/>
    <w:rsid w:val="00B223A6"/>
    <w:rsid w:val="00B729B4"/>
    <w:rsid w:val="00B915B7"/>
    <w:rsid w:val="00C417B5"/>
    <w:rsid w:val="00CE3CD7"/>
    <w:rsid w:val="00D12952"/>
    <w:rsid w:val="00D30E65"/>
    <w:rsid w:val="00D4010E"/>
    <w:rsid w:val="00E20716"/>
    <w:rsid w:val="00E565AE"/>
    <w:rsid w:val="00EA59DF"/>
    <w:rsid w:val="00EE04A6"/>
    <w:rsid w:val="00EE4070"/>
    <w:rsid w:val="00F12C76"/>
    <w:rsid w:val="00FA2F45"/>
    <w:rsid w:val="00FD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FC68B"/>
  <w15:chartTrackingRefBased/>
  <w15:docId w15:val="{DE605319-483F-4887-A668-60062AD3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53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0F98"/>
    <w:pPr>
      <w:keepNext/>
      <w:keepLines/>
      <w:numPr>
        <w:numId w:val="1"/>
      </w:numPr>
      <w:jc w:val="left"/>
      <w:outlineLvl w:val="0"/>
    </w:pPr>
    <w:rPr>
      <w:rFonts w:eastAsiaTheme="majorEastAsia" w:cstheme="majorBidi"/>
      <w:b/>
      <w:caps/>
      <w:szCs w:val="40"/>
    </w:rPr>
  </w:style>
  <w:style w:type="paragraph" w:styleId="2">
    <w:name w:val="heading 2"/>
    <w:basedOn w:val="a"/>
    <w:next w:val="a"/>
    <w:link w:val="20"/>
    <w:uiPriority w:val="9"/>
    <w:qFormat/>
    <w:rsid w:val="0002276A"/>
    <w:pPr>
      <w:keepNext/>
      <w:keepLines/>
      <w:numPr>
        <w:ilvl w:val="1"/>
        <w:numId w:val="1"/>
      </w:numPr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qFormat/>
    <w:rsid w:val="000227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qFormat/>
    <w:rsid w:val="000227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qFormat/>
    <w:rsid w:val="000227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7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7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7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7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0F98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2276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7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76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2276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2276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2276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2276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2276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2276A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02276A"/>
    <w:rPr>
      <w:rFonts w:ascii="Times New Roman" w:eastAsiaTheme="majorEastAsia" w:hAnsi="Times New Roman" w:cstheme="majorBidi"/>
      <w:b/>
      <w:caps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semiHidden/>
    <w:qFormat/>
    <w:rsid w:val="0002276A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semiHidden/>
    <w:rsid w:val="0002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semiHidden/>
    <w:qFormat/>
    <w:rsid w:val="00022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semiHidden/>
    <w:rsid w:val="0002276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semiHidden/>
    <w:qFormat/>
    <w:rsid w:val="0002276A"/>
    <w:pPr>
      <w:ind w:left="720"/>
      <w:contextualSpacing/>
    </w:pPr>
  </w:style>
  <w:style w:type="character" w:styleId="a8">
    <w:name w:val="Intense Emphasis"/>
    <w:basedOn w:val="a0"/>
    <w:uiPriority w:val="21"/>
    <w:semiHidden/>
    <w:qFormat/>
    <w:rsid w:val="0002276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semiHidden/>
    <w:qFormat/>
    <w:rsid w:val="000227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semiHidden/>
    <w:rsid w:val="0002276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semiHidden/>
    <w:qFormat/>
    <w:rsid w:val="0002276A"/>
    <w:rPr>
      <w:b/>
      <w:bCs/>
      <w:smallCaps/>
      <w:color w:val="2E74B5" w:themeColor="accent1" w:themeShade="BF"/>
      <w:spacing w:val="5"/>
    </w:rPr>
  </w:style>
  <w:style w:type="paragraph" w:styleId="ac">
    <w:name w:val="caption"/>
    <w:basedOn w:val="a"/>
    <w:next w:val="a"/>
    <w:uiPriority w:val="35"/>
    <w:qFormat/>
    <w:rsid w:val="00A44E3E"/>
    <w:pPr>
      <w:ind w:firstLine="0"/>
    </w:pPr>
    <w:rPr>
      <w:iCs/>
      <w:szCs w:val="18"/>
    </w:rPr>
  </w:style>
  <w:style w:type="paragraph" w:styleId="ad">
    <w:name w:val="header"/>
    <w:basedOn w:val="a"/>
    <w:link w:val="ae"/>
    <w:uiPriority w:val="99"/>
    <w:unhideWhenUsed/>
    <w:rsid w:val="0098372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8372F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98372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8372F"/>
    <w:rPr>
      <w:rFonts w:ascii="Times New Roman" w:hAnsi="Times New Roman"/>
      <w:sz w:val="28"/>
    </w:rPr>
  </w:style>
  <w:style w:type="paragraph" w:customStyle="1" w:styleId="Heading11">
    <w:name w:val="Heading 1_1"/>
    <w:basedOn w:val="1"/>
    <w:link w:val="Heading11Char"/>
    <w:qFormat/>
    <w:rsid w:val="00CE3CD7"/>
    <w:pPr>
      <w:keepNext w:val="0"/>
      <w:keepLines w:val="0"/>
      <w:widowControl w:val="0"/>
      <w:numPr>
        <w:numId w:val="0"/>
      </w:numPr>
      <w:jc w:val="center"/>
    </w:pPr>
    <w:rPr>
      <w:rFonts w:cs="Times New Roman"/>
      <w:bCs/>
      <w:kern w:val="0"/>
      <w:szCs w:val="28"/>
      <w14:ligatures w14:val="none"/>
    </w:rPr>
  </w:style>
  <w:style w:type="character" w:customStyle="1" w:styleId="Heading11Char">
    <w:name w:val="Heading 1_1 Char"/>
    <w:basedOn w:val="10"/>
    <w:link w:val="Heading11"/>
    <w:rsid w:val="00CE3CD7"/>
    <w:rPr>
      <w:rFonts w:ascii="Times New Roman" w:eastAsiaTheme="majorEastAsia" w:hAnsi="Times New Roman" w:cs="Times New Roman"/>
      <w:b/>
      <w:bCs/>
      <w:caps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2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\&#1052;&#1055;&#1057;&#1080;&#1057;\&#1051;&#1072;&#1073;&#1086;&#1088;&#1072;&#1090;&#1086;&#1088;&#1085;&#1099;&#1077;%20&#1088;&#1072;&#1073;&#1086;&#1090;&#1099;\&#1052;&#1055;&#1057;&#1080;&#1057;_&#1051;&#1056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35822-CFA2-48B7-B902-A700390EB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МПСиС_ЛР_Шаблон.dotx</Template>
  <TotalTime>42</TotalTime>
  <Pages>23</Pages>
  <Words>3635</Words>
  <Characters>20723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Губаревич Настя</cp:lastModifiedBy>
  <cp:revision>4</cp:revision>
  <dcterms:created xsi:type="dcterms:W3CDTF">2026-09-07T10:40:00Z</dcterms:created>
  <dcterms:modified xsi:type="dcterms:W3CDTF">2026-09-21T11:07:00Z</dcterms:modified>
</cp:coreProperties>
</file>