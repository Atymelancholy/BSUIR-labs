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F65B" w14:textId="77777777" w:rsidR="00A02535" w:rsidRPr="007F6F9A" w:rsidRDefault="00A02535" w:rsidP="00A02535">
      <w:pPr>
        <w:ind w:firstLine="0"/>
        <w:jc w:val="center"/>
      </w:pPr>
      <w:r w:rsidRPr="007F6F9A">
        <w:t>Министерство образования Республики Беларусь</w:t>
      </w:r>
    </w:p>
    <w:p w14:paraId="59B8D5CD" w14:textId="77777777" w:rsidR="00A02535" w:rsidRPr="007F6F9A" w:rsidRDefault="00A02535" w:rsidP="00A02535">
      <w:pPr>
        <w:ind w:firstLine="0"/>
        <w:jc w:val="center"/>
      </w:pPr>
      <w:r w:rsidRPr="007F6F9A">
        <w:t>Учреждение Образования</w:t>
      </w:r>
    </w:p>
    <w:p w14:paraId="22EF0406" w14:textId="77777777" w:rsidR="00A02535" w:rsidRPr="00660883" w:rsidRDefault="00A02535" w:rsidP="00A02535">
      <w:pPr>
        <w:ind w:firstLine="0"/>
        <w:jc w:val="center"/>
      </w:pPr>
      <w:r w:rsidRPr="007F6F9A">
        <w:t>БЕЛОРУССКИЙ ГОСУДАРСТВЕННЫЙ УНИВЕРСИТЕТ ИНФОРМАТИКИ И РАДИОЭЛЕКТРОНИКИ</w:t>
      </w:r>
    </w:p>
    <w:p w14:paraId="467A18E5" w14:textId="77777777" w:rsidR="00A02535" w:rsidRPr="00660883" w:rsidRDefault="00A02535" w:rsidP="00A02535">
      <w:pPr>
        <w:ind w:firstLine="0"/>
        <w:jc w:val="center"/>
      </w:pPr>
    </w:p>
    <w:p w14:paraId="5519E44E" w14:textId="77777777" w:rsidR="00A02535" w:rsidRDefault="00A02535" w:rsidP="00A02535">
      <w:pPr>
        <w:ind w:firstLine="0"/>
        <w:jc w:val="center"/>
      </w:pPr>
      <w:r>
        <w:t>Кафедра электронных вычислительных машин</w:t>
      </w:r>
    </w:p>
    <w:p w14:paraId="5D585961" w14:textId="77777777" w:rsidR="00A02535" w:rsidRDefault="00A02535" w:rsidP="00A02535">
      <w:pPr>
        <w:ind w:firstLine="0"/>
        <w:jc w:val="center"/>
      </w:pPr>
    </w:p>
    <w:p w14:paraId="2169BE4C" w14:textId="77777777" w:rsidR="00A02535" w:rsidRDefault="00A02535" w:rsidP="00A02535">
      <w:pPr>
        <w:ind w:firstLine="0"/>
        <w:jc w:val="center"/>
      </w:pPr>
    </w:p>
    <w:p w14:paraId="6951AB61" w14:textId="77777777" w:rsidR="00A02535" w:rsidRDefault="00A02535" w:rsidP="00A02535">
      <w:pPr>
        <w:ind w:firstLine="0"/>
        <w:jc w:val="center"/>
      </w:pPr>
    </w:p>
    <w:p w14:paraId="1B79ACBC" w14:textId="77777777" w:rsidR="00A02535" w:rsidRDefault="00A02535" w:rsidP="00A02535">
      <w:pPr>
        <w:ind w:firstLine="0"/>
        <w:jc w:val="center"/>
      </w:pPr>
    </w:p>
    <w:p w14:paraId="4678F764" w14:textId="77777777" w:rsidR="00A02535" w:rsidRPr="00660883" w:rsidRDefault="00A02535" w:rsidP="00A02535">
      <w:pPr>
        <w:ind w:firstLine="0"/>
        <w:jc w:val="center"/>
      </w:pPr>
    </w:p>
    <w:p w14:paraId="70B63E33" w14:textId="77777777" w:rsidR="00A02535" w:rsidRPr="00660883" w:rsidRDefault="00A02535" w:rsidP="00A02535">
      <w:pPr>
        <w:ind w:firstLine="0"/>
        <w:jc w:val="center"/>
      </w:pPr>
    </w:p>
    <w:p w14:paraId="1A7D2D81" w14:textId="77777777" w:rsidR="00A02535" w:rsidRPr="00660883" w:rsidRDefault="00A02535" w:rsidP="00A02535">
      <w:pPr>
        <w:ind w:firstLine="0"/>
        <w:jc w:val="center"/>
      </w:pPr>
    </w:p>
    <w:p w14:paraId="4F4774D2" w14:textId="77777777" w:rsidR="00A02535" w:rsidRDefault="00A02535" w:rsidP="00A02535">
      <w:pPr>
        <w:ind w:firstLine="0"/>
        <w:jc w:val="center"/>
      </w:pPr>
    </w:p>
    <w:p w14:paraId="035976A8" w14:textId="55B742DB" w:rsidR="00A02535" w:rsidRPr="007F6F9A" w:rsidRDefault="00A02535" w:rsidP="00A02535">
      <w:pPr>
        <w:ind w:firstLine="0"/>
        <w:jc w:val="center"/>
      </w:pPr>
      <w:r>
        <w:t xml:space="preserve">Отчет по лабораторной работе № </w:t>
      </w:r>
      <w:r w:rsidR="00F8668A">
        <w:t>2</w:t>
      </w:r>
    </w:p>
    <w:p w14:paraId="1A29C0C2" w14:textId="3A350847" w:rsidR="00A02535" w:rsidRDefault="00A02535" w:rsidP="00A02535">
      <w:pPr>
        <w:ind w:firstLine="0"/>
        <w:jc w:val="center"/>
      </w:pPr>
      <w:r>
        <w:t>Тема: «</w:t>
      </w:r>
      <w:r w:rsidR="00F8668A">
        <w:t>Прерывания. Таймеры</w:t>
      </w:r>
      <w:r>
        <w:t>»</w:t>
      </w:r>
    </w:p>
    <w:p w14:paraId="4ED48F05" w14:textId="77777777" w:rsidR="00A02535" w:rsidRDefault="00A02535" w:rsidP="00A02535">
      <w:pPr>
        <w:ind w:firstLine="0"/>
        <w:jc w:val="center"/>
      </w:pPr>
    </w:p>
    <w:p w14:paraId="4B7F83AA" w14:textId="77777777" w:rsidR="00A02535" w:rsidRDefault="00A02535" w:rsidP="00A02535">
      <w:pPr>
        <w:ind w:firstLine="0"/>
        <w:jc w:val="center"/>
      </w:pPr>
    </w:p>
    <w:p w14:paraId="75EAEA38" w14:textId="77777777" w:rsidR="00A02535" w:rsidRDefault="00A02535" w:rsidP="00A02535">
      <w:pPr>
        <w:ind w:firstLine="0"/>
        <w:jc w:val="center"/>
      </w:pPr>
    </w:p>
    <w:p w14:paraId="75CEAE96" w14:textId="77777777" w:rsidR="00A02535" w:rsidRDefault="00A02535" w:rsidP="00A02535">
      <w:pPr>
        <w:ind w:firstLine="0"/>
        <w:jc w:val="center"/>
      </w:pPr>
    </w:p>
    <w:p w14:paraId="1E9F1F8F" w14:textId="77777777" w:rsidR="00A02535" w:rsidRDefault="00A02535" w:rsidP="00A02535">
      <w:pPr>
        <w:ind w:firstLine="0"/>
        <w:jc w:val="center"/>
      </w:pPr>
    </w:p>
    <w:p w14:paraId="2D2D1BEB" w14:textId="77777777" w:rsidR="00A02535" w:rsidRDefault="00A02535" w:rsidP="00A02535">
      <w:pPr>
        <w:ind w:firstLine="0"/>
        <w:jc w:val="center"/>
      </w:pPr>
    </w:p>
    <w:p w14:paraId="05AFC8B8" w14:textId="77777777" w:rsidR="00A02535" w:rsidRDefault="00A02535" w:rsidP="00A02535">
      <w:pPr>
        <w:ind w:firstLine="0"/>
        <w:jc w:val="center"/>
      </w:pPr>
    </w:p>
    <w:p w14:paraId="22ABA773" w14:textId="77777777" w:rsidR="00A02535" w:rsidRDefault="00A02535" w:rsidP="00A02535">
      <w:pPr>
        <w:ind w:firstLine="0"/>
        <w:jc w:val="center"/>
      </w:pPr>
    </w:p>
    <w:p w14:paraId="2E4399A8" w14:textId="77777777" w:rsidR="00A02535" w:rsidRPr="00B050F0" w:rsidRDefault="00A02535" w:rsidP="00A02535">
      <w:pPr>
        <w:ind w:firstLine="0"/>
        <w:jc w:val="center"/>
      </w:pPr>
    </w:p>
    <w:p w14:paraId="726A8251" w14:textId="77777777" w:rsidR="00A02535" w:rsidRDefault="00A02535" w:rsidP="00A02535">
      <w:pPr>
        <w:ind w:firstLine="0"/>
        <w:jc w:val="right"/>
      </w:pPr>
      <w:r>
        <w:t>Выполнил:</w:t>
      </w:r>
    </w:p>
    <w:p w14:paraId="7B1657C8" w14:textId="1EE88218" w:rsidR="00A02535" w:rsidRDefault="00A02535" w:rsidP="00A02535">
      <w:pPr>
        <w:ind w:firstLine="0"/>
        <w:jc w:val="right"/>
      </w:pPr>
      <w:r>
        <w:t xml:space="preserve">студент группы </w:t>
      </w:r>
      <w:r w:rsidR="003D4825" w:rsidRPr="003D4825">
        <w:t>350503</w:t>
      </w:r>
      <w:r>
        <w:t xml:space="preserve"> </w:t>
      </w:r>
      <w:r w:rsidR="003D4825">
        <w:t>Губаревич</w:t>
      </w:r>
      <w:r>
        <w:t xml:space="preserve"> </w:t>
      </w:r>
      <w:r w:rsidR="003D4825">
        <w:t>А</w:t>
      </w:r>
      <w:r>
        <w:t>.</w:t>
      </w:r>
      <w:r w:rsidR="003D4825">
        <w:t>В</w:t>
      </w:r>
      <w:r>
        <w:t>.</w:t>
      </w:r>
    </w:p>
    <w:p w14:paraId="23328553" w14:textId="77777777" w:rsidR="00A02535" w:rsidRDefault="00A02535" w:rsidP="00A02535">
      <w:pPr>
        <w:ind w:firstLine="0"/>
        <w:jc w:val="center"/>
      </w:pPr>
    </w:p>
    <w:p w14:paraId="643189C2" w14:textId="77777777" w:rsidR="00A02535" w:rsidRDefault="00A02535" w:rsidP="00A02535">
      <w:pPr>
        <w:ind w:firstLine="0"/>
        <w:jc w:val="center"/>
      </w:pPr>
    </w:p>
    <w:p w14:paraId="5B7EB1B0" w14:textId="77777777" w:rsidR="00A02535" w:rsidRDefault="00A02535" w:rsidP="00A02535">
      <w:pPr>
        <w:ind w:firstLine="0"/>
        <w:jc w:val="right"/>
      </w:pPr>
      <w:r>
        <w:t>Проверил:</w:t>
      </w:r>
    </w:p>
    <w:p w14:paraId="2673A174" w14:textId="77777777" w:rsidR="00A02535" w:rsidRPr="00A02535" w:rsidRDefault="00A02535" w:rsidP="00A02535">
      <w:pPr>
        <w:ind w:firstLine="0"/>
        <w:jc w:val="right"/>
      </w:pPr>
      <w:r>
        <w:t xml:space="preserve">ассистент каф. </w:t>
      </w:r>
      <w:proofErr w:type="gramStart"/>
      <w:r>
        <w:t>ЭВМ  _</w:t>
      </w:r>
      <w:proofErr w:type="gramEnd"/>
      <w:r>
        <w:t>_________________  Шеменков В.В.</w:t>
      </w:r>
    </w:p>
    <w:p w14:paraId="3D05A3ED" w14:textId="77777777" w:rsidR="00A02535" w:rsidRPr="00B050F0" w:rsidRDefault="00A02535" w:rsidP="00A02535">
      <w:pPr>
        <w:ind w:firstLine="0"/>
        <w:jc w:val="center"/>
      </w:pPr>
    </w:p>
    <w:p w14:paraId="1C6E8B33" w14:textId="77777777" w:rsidR="00A02535" w:rsidRPr="00B050F0" w:rsidRDefault="00A02535" w:rsidP="00A02535">
      <w:pPr>
        <w:ind w:firstLine="0"/>
        <w:jc w:val="center"/>
      </w:pPr>
    </w:p>
    <w:p w14:paraId="57DEDDAC" w14:textId="77777777" w:rsidR="00A02535" w:rsidRDefault="00A02535" w:rsidP="00A02535">
      <w:pPr>
        <w:ind w:firstLine="0"/>
        <w:jc w:val="center"/>
      </w:pPr>
    </w:p>
    <w:p w14:paraId="1BEAE787" w14:textId="77777777" w:rsidR="00A02535" w:rsidRDefault="00A02535" w:rsidP="00A02535">
      <w:pPr>
        <w:ind w:firstLine="0"/>
        <w:jc w:val="center"/>
      </w:pPr>
    </w:p>
    <w:p w14:paraId="1DC0E9EE" w14:textId="77777777" w:rsidR="00A02535" w:rsidRDefault="00A02535" w:rsidP="00A02535">
      <w:pPr>
        <w:ind w:firstLine="0"/>
        <w:jc w:val="center"/>
      </w:pPr>
    </w:p>
    <w:p w14:paraId="74858BE2" w14:textId="77777777" w:rsidR="00A02535" w:rsidRPr="00A02535" w:rsidRDefault="00A02535" w:rsidP="00A02535">
      <w:pPr>
        <w:ind w:firstLine="0"/>
        <w:jc w:val="center"/>
      </w:pPr>
    </w:p>
    <w:p w14:paraId="39BA4904" w14:textId="77777777" w:rsidR="00A02535" w:rsidRPr="001F7822" w:rsidRDefault="00A02535" w:rsidP="00A02535">
      <w:pPr>
        <w:ind w:firstLine="0"/>
        <w:jc w:val="center"/>
      </w:pPr>
    </w:p>
    <w:p w14:paraId="3D0D6B42" w14:textId="77777777" w:rsidR="00A02535" w:rsidRPr="001F7822" w:rsidRDefault="00A02535" w:rsidP="00A02535">
      <w:pPr>
        <w:ind w:firstLine="0"/>
        <w:jc w:val="center"/>
      </w:pPr>
    </w:p>
    <w:p w14:paraId="0004A418" w14:textId="77777777" w:rsidR="00A02535" w:rsidRPr="001F7822" w:rsidRDefault="00A02535" w:rsidP="00A02535">
      <w:pPr>
        <w:ind w:firstLine="0"/>
        <w:jc w:val="center"/>
      </w:pPr>
    </w:p>
    <w:p w14:paraId="5E329D38" w14:textId="77777777" w:rsidR="00A02535" w:rsidRPr="001F7822" w:rsidRDefault="00A02535" w:rsidP="00A02535">
      <w:pPr>
        <w:ind w:firstLine="0"/>
        <w:jc w:val="center"/>
      </w:pPr>
    </w:p>
    <w:p w14:paraId="0F0A6EBC" w14:textId="43DB7584" w:rsidR="00A02535" w:rsidRDefault="00A02535" w:rsidP="00A02535">
      <w:pPr>
        <w:ind w:firstLine="0"/>
        <w:jc w:val="center"/>
      </w:pPr>
    </w:p>
    <w:p w14:paraId="55381CB9" w14:textId="77777777" w:rsidR="00F8668A" w:rsidRPr="001F7822" w:rsidRDefault="00F8668A" w:rsidP="00A02535">
      <w:pPr>
        <w:ind w:firstLine="0"/>
        <w:jc w:val="center"/>
      </w:pPr>
    </w:p>
    <w:p w14:paraId="715D0B69" w14:textId="77777777" w:rsidR="00A02535" w:rsidRPr="001F7822" w:rsidRDefault="00A02535" w:rsidP="00A02535">
      <w:pPr>
        <w:ind w:firstLine="0"/>
        <w:jc w:val="center"/>
      </w:pPr>
    </w:p>
    <w:p w14:paraId="0E401141" w14:textId="2275B7AE" w:rsidR="00F12C76" w:rsidRPr="00F8668A" w:rsidRDefault="00A02535" w:rsidP="00A02535">
      <w:pPr>
        <w:ind w:firstLine="0"/>
        <w:jc w:val="center"/>
      </w:pPr>
      <w:r>
        <w:t>Минск</w:t>
      </w:r>
      <w:r w:rsidRPr="00F8668A">
        <w:t xml:space="preserve"> </w:t>
      </w:r>
      <w:r>
        <w:t>20</w:t>
      </w:r>
      <w:r w:rsidRPr="00886565">
        <w:t>2</w:t>
      </w:r>
      <w:r w:rsidRPr="00F8668A">
        <w:t>6</w:t>
      </w:r>
    </w:p>
    <w:p w14:paraId="2541F1F7" w14:textId="77777777" w:rsidR="00CE3CD7" w:rsidRDefault="00CE3CD7" w:rsidP="00CE3CD7">
      <w:pPr>
        <w:pStyle w:val="Heading11"/>
        <w:ind w:firstLine="708"/>
        <w:jc w:val="left"/>
      </w:pPr>
      <w:bookmarkStart w:id="0" w:name="_Toc479235947"/>
      <w:bookmarkStart w:id="1" w:name="_Toc479235960"/>
      <w:bookmarkStart w:id="2" w:name="_Toc225542178"/>
      <w:bookmarkStart w:id="3" w:name="_Hlk239679686"/>
      <w:r w:rsidRPr="002455B9">
        <w:lastRenderedPageBreak/>
        <w:t>1</w:t>
      </w:r>
      <w:r>
        <w:t> </w:t>
      </w:r>
      <w:bookmarkEnd w:id="0"/>
      <w:bookmarkEnd w:id="1"/>
      <w:bookmarkEnd w:id="2"/>
      <w:r>
        <w:t>цель работы</w:t>
      </w:r>
    </w:p>
    <w:p w14:paraId="6DEC5D74" w14:textId="77777777" w:rsidR="00CE3CD7" w:rsidRPr="008A1347" w:rsidRDefault="00CE3CD7" w:rsidP="00CE3CD7"/>
    <w:p w14:paraId="44801385" w14:textId="77777777" w:rsidR="00F8668A" w:rsidRDefault="00F8668A" w:rsidP="00F8668A">
      <w:pPr>
        <w:ind w:firstLine="708"/>
        <w:rPr>
          <w:rFonts w:cs="Times New Roman"/>
          <w:color w:val="0F1115"/>
          <w:shd w:val="clear" w:color="auto" w:fill="FFFFFF"/>
        </w:rPr>
      </w:pPr>
      <w:r w:rsidRPr="002B001A">
        <w:rPr>
          <w:rFonts w:cs="Times New Roman"/>
          <w:color w:val="0F1115"/>
          <w:shd w:val="clear" w:color="auto" w:fill="FFFFFF"/>
        </w:rPr>
        <w:t>Ознакомиться с принципами работы подсистемы прерываний и таймеров микроконтроллера MSP430F5529. Получить практические навыки настройки и использования таймеров в различных режимах, а также разработки программ, управляемых прерываниями, для решения прикладных задач.</w:t>
      </w:r>
    </w:p>
    <w:p w14:paraId="29EDA0B8" w14:textId="77777777" w:rsidR="00CE3CD7" w:rsidRDefault="00CE3CD7" w:rsidP="00CE3CD7">
      <w:pPr>
        <w:ind w:firstLine="708"/>
        <w:rPr>
          <w:rFonts w:cs="Times New Roman"/>
          <w:color w:val="0F1115"/>
          <w:shd w:val="clear" w:color="auto" w:fill="FFFFFF"/>
        </w:rPr>
      </w:pPr>
    </w:p>
    <w:p w14:paraId="1C3B6CD7" w14:textId="5665125F" w:rsidR="00CE3CD7" w:rsidRPr="00671CEE" w:rsidRDefault="00CE3CD7" w:rsidP="00CE3CD7">
      <w:pPr>
        <w:pStyle w:val="1"/>
        <w:numPr>
          <w:ilvl w:val="0"/>
          <w:numId w:val="0"/>
        </w:numPr>
        <w:ind w:left="936" w:hanging="227"/>
      </w:pPr>
      <w:r w:rsidRPr="00CE3CD7">
        <w:t xml:space="preserve">2 </w:t>
      </w:r>
      <w:r>
        <w:t>исходные данные к работе</w:t>
      </w:r>
    </w:p>
    <w:p w14:paraId="2ECB3E36" w14:textId="77777777" w:rsidR="00CE3CD7" w:rsidRPr="002455B9" w:rsidRDefault="00CE3CD7" w:rsidP="00CE3CD7">
      <w:pPr>
        <w:rPr>
          <w:rFonts w:cs="Times New Roman"/>
          <w:szCs w:val="28"/>
        </w:rPr>
      </w:pPr>
    </w:p>
    <w:p w14:paraId="461E69BF" w14:textId="77777777" w:rsidR="00CE3CD7" w:rsidRDefault="00CE3CD7" w:rsidP="00CE3CD7">
      <w:r>
        <w:t xml:space="preserve">Вариант №5. </w:t>
      </w:r>
    </w:p>
    <w:p w14:paraId="34B68851" w14:textId="77777777" w:rsidR="00F8668A" w:rsidRPr="002B001A" w:rsidRDefault="00F8668A" w:rsidP="00F8668A">
      <w:r w:rsidRPr="00165F1F">
        <w:rPr>
          <w:rFonts w:cs="Times New Roman"/>
        </w:rPr>
        <w:t>–</w:t>
      </w:r>
      <w:r>
        <w:rPr>
          <w:rFonts w:cs="Times New Roman"/>
        </w:rPr>
        <w:t xml:space="preserve"> </w:t>
      </w:r>
      <w:r>
        <w:t>микроконтроллер MSP430F5529</w:t>
      </w:r>
      <w:r w:rsidRPr="002B001A">
        <w:t>;</w:t>
      </w:r>
    </w:p>
    <w:p w14:paraId="59986749" w14:textId="77777777" w:rsidR="00F8668A" w:rsidRPr="00F8668A" w:rsidRDefault="00F8668A" w:rsidP="00F8668A">
      <w:r w:rsidRPr="00F8668A">
        <w:rPr>
          <w:rFonts w:cs="Times New Roman"/>
        </w:rPr>
        <w:t xml:space="preserve">– </w:t>
      </w:r>
      <w:r>
        <w:rPr>
          <w:rFonts w:cs="Times New Roman"/>
        </w:rPr>
        <w:t>с</w:t>
      </w:r>
      <w:r>
        <w:t>реда</w:t>
      </w:r>
      <w:r w:rsidRPr="00F8668A">
        <w:t xml:space="preserve"> </w:t>
      </w:r>
      <w:r>
        <w:t>разработки</w:t>
      </w:r>
      <w:r w:rsidRPr="00F8668A">
        <w:t xml:space="preserve"> </w:t>
      </w:r>
      <w:r w:rsidRPr="002B001A">
        <w:rPr>
          <w:lang w:val="en-US"/>
        </w:rPr>
        <w:t>Code</w:t>
      </w:r>
      <w:r w:rsidRPr="00F8668A">
        <w:t xml:space="preserve"> </w:t>
      </w:r>
      <w:r w:rsidRPr="002B001A">
        <w:rPr>
          <w:lang w:val="en-US"/>
        </w:rPr>
        <w:t>Composer</w:t>
      </w:r>
      <w:r w:rsidRPr="00F8668A">
        <w:t xml:space="preserve"> </w:t>
      </w:r>
      <w:r w:rsidRPr="002B001A">
        <w:rPr>
          <w:lang w:val="en-US"/>
        </w:rPr>
        <w:t>Studio</w:t>
      </w:r>
      <w:r w:rsidRPr="00F8668A">
        <w:t>;</w:t>
      </w:r>
    </w:p>
    <w:p w14:paraId="46BF4FE2" w14:textId="77777777" w:rsidR="00F8668A" w:rsidRDefault="00F8668A" w:rsidP="00F8668A">
      <w:pPr>
        <w:ind w:firstLine="708"/>
      </w:pPr>
      <w:r w:rsidRPr="00165F1F">
        <w:rPr>
          <w:rFonts w:cs="Times New Roman"/>
        </w:rPr>
        <w:t>–</w:t>
      </w:r>
      <w:r>
        <w:rPr>
          <w:rFonts w:cs="Times New Roman"/>
        </w:rPr>
        <w:t xml:space="preserve"> с</w:t>
      </w:r>
      <w:r>
        <w:t>ветодиоды</w:t>
      </w:r>
      <w:r w:rsidRPr="002B001A">
        <w:t>;</w:t>
      </w:r>
    </w:p>
    <w:p w14:paraId="34686E50" w14:textId="77777777" w:rsidR="00F8668A" w:rsidRPr="002B001A" w:rsidRDefault="00F8668A" w:rsidP="00F8668A">
      <w:r w:rsidRPr="00165F1F">
        <w:rPr>
          <w:rFonts w:cs="Times New Roman"/>
        </w:rPr>
        <w:t>–</w:t>
      </w:r>
      <w:r>
        <w:rPr>
          <w:rFonts w:cs="Times New Roman"/>
        </w:rPr>
        <w:t xml:space="preserve"> к</w:t>
      </w:r>
      <w:r>
        <w:t>нопки (S1, S2)</w:t>
      </w:r>
      <w:r w:rsidRPr="002B001A">
        <w:t>;</w:t>
      </w:r>
    </w:p>
    <w:p w14:paraId="255CCB68" w14:textId="77777777" w:rsidR="00F8668A" w:rsidRDefault="00F8668A" w:rsidP="00F8668A">
      <w:r w:rsidRPr="00165F1F">
        <w:rPr>
          <w:rFonts w:cs="Times New Roman"/>
        </w:rPr>
        <w:t>–</w:t>
      </w:r>
      <w:r w:rsidRPr="002B001A">
        <w:rPr>
          <w:rFonts w:cs="Times New Roman"/>
        </w:rPr>
        <w:t xml:space="preserve"> </w:t>
      </w:r>
      <w:r>
        <w:rPr>
          <w:rFonts w:cs="Times New Roman"/>
        </w:rPr>
        <w:t>т</w:t>
      </w:r>
      <w:r>
        <w:t>аймеры (TA0, TA1, TA2) и сторожевой таймер (WDT) микроконтроллера.</w:t>
      </w:r>
    </w:p>
    <w:p w14:paraId="134F4234" w14:textId="77777777" w:rsidR="00CE3CD7" w:rsidRPr="009B63BC" w:rsidRDefault="00CE3CD7" w:rsidP="00CE3CD7"/>
    <w:p w14:paraId="62AB73CB" w14:textId="77777777" w:rsidR="00CE3CD7" w:rsidRPr="002455B9" w:rsidRDefault="00CE3CD7" w:rsidP="00CE3CD7">
      <w:pPr>
        <w:pStyle w:val="1"/>
        <w:numPr>
          <w:ilvl w:val="0"/>
          <w:numId w:val="0"/>
        </w:numPr>
        <w:ind w:left="936" w:hanging="227"/>
      </w:pPr>
      <w:bookmarkStart w:id="4" w:name="_Toc225542185"/>
      <w:r w:rsidRPr="002455B9">
        <w:t>3</w:t>
      </w:r>
      <w:r>
        <w:t> </w:t>
      </w:r>
      <w:bookmarkEnd w:id="4"/>
      <w:r>
        <w:t>теоретические сведения</w:t>
      </w:r>
    </w:p>
    <w:p w14:paraId="668627B5" w14:textId="77777777" w:rsidR="00CE3CD7" w:rsidRDefault="00CE3CD7" w:rsidP="00CE3CD7"/>
    <w:p w14:paraId="6C84950E" w14:textId="77777777" w:rsidR="00F8668A" w:rsidRPr="002B001A" w:rsidRDefault="00F8668A" w:rsidP="00F8668A">
      <w:pPr>
        <w:rPr>
          <w:rFonts w:cs="Times New Roman"/>
        </w:rPr>
      </w:pPr>
      <w:r w:rsidRPr="002B001A">
        <w:rPr>
          <w:rFonts w:cs="Times New Roman"/>
        </w:rPr>
        <w:t xml:space="preserve">Прерывание </w:t>
      </w:r>
      <w:r w:rsidRPr="00165F1F">
        <w:rPr>
          <w:rFonts w:cs="Times New Roman"/>
        </w:rPr>
        <w:t>–</w:t>
      </w:r>
      <w:r w:rsidRPr="002B001A">
        <w:rPr>
          <w:rFonts w:cs="Times New Roman"/>
        </w:rPr>
        <w:t xml:space="preserve"> это сигнал, который приостанавливает выполнение основной программы для обработки какого-либо события. В микроконтроллерах MSP430 различают три типа прерываний:</w:t>
      </w:r>
    </w:p>
    <w:p w14:paraId="35572456" w14:textId="77777777" w:rsidR="00F8668A" w:rsidRPr="002B001A" w:rsidRDefault="00F8668A" w:rsidP="00F8668A">
      <w:pPr>
        <w:rPr>
          <w:rFonts w:cs="Times New Roman"/>
        </w:rPr>
      </w:pPr>
      <w:r w:rsidRPr="002B001A">
        <w:rPr>
          <w:rFonts w:cs="Times New Roman"/>
        </w:rPr>
        <w:t>1 Системные немаскируемые (SMNI). Вызываются критическими ошибками (сбой генератора, ошибка доступа к Flash-памяти).</w:t>
      </w:r>
    </w:p>
    <w:p w14:paraId="6B19C098" w14:textId="77777777" w:rsidR="00F8668A" w:rsidRPr="002B001A" w:rsidRDefault="00F8668A" w:rsidP="00F8668A">
      <w:pPr>
        <w:rPr>
          <w:rFonts w:cs="Times New Roman"/>
        </w:rPr>
      </w:pPr>
      <w:r w:rsidRPr="002B001A">
        <w:rPr>
          <w:rFonts w:cs="Times New Roman"/>
        </w:rPr>
        <w:t>2 Пользовательские немаскируемые (UNMI). Вызываются ошибками, связанными с питанием или доступом к памяти.</w:t>
      </w:r>
    </w:p>
    <w:p w14:paraId="55FE80C0" w14:textId="77777777" w:rsidR="00F8668A" w:rsidRDefault="00F8668A" w:rsidP="00F8668A">
      <w:pPr>
        <w:rPr>
          <w:rFonts w:cs="Times New Roman"/>
        </w:rPr>
      </w:pPr>
      <w:r w:rsidRPr="002B001A">
        <w:rPr>
          <w:rFonts w:cs="Times New Roman"/>
        </w:rPr>
        <w:t xml:space="preserve">3 Маскируемые прерывания. Могут быть отключены </w:t>
      </w:r>
      <w:proofErr w:type="spellStart"/>
      <w:r w:rsidRPr="002B001A">
        <w:rPr>
          <w:rFonts w:cs="Times New Roman"/>
        </w:rPr>
        <w:t>программно</w:t>
      </w:r>
      <w:proofErr w:type="spellEnd"/>
      <w:r w:rsidRPr="002B001A">
        <w:rPr>
          <w:rFonts w:cs="Times New Roman"/>
        </w:rPr>
        <w:t xml:space="preserve">. Это наиболее часто используемый тип прерываний для периферийных модулей (таймеры, порты ввода-вывода, АЦП). </w:t>
      </w:r>
    </w:p>
    <w:p w14:paraId="1F9E3792" w14:textId="77777777" w:rsidR="00F8668A" w:rsidRPr="002B001A" w:rsidRDefault="00F8668A" w:rsidP="00F8668A">
      <w:pPr>
        <w:rPr>
          <w:rFonts w:cs="Times New Roman"/>
          <w:lang w:val="ru-BY"/>
        </w:rPr>
      </w:pPr>
      <w:r w:rsidRPr="002B001A">
        <w:rPr>
          <w:rFonts w:cs="Times New Roman"/>
          <w:lang w:val="ru-BY"/>
        </w:rPr>
        <w:t>В микроконтроллере MSP430F5529 доступны следующие таймеры:</w:t>
      </w:r>
    </w:p>
    <w:p w14:paraId="13C68C25" w14:textId="77777777" w:rsidR="00F8668A" w:rsidRPr="002B001A" w:rsidRDefault="00F8668A" w:rsidP="00F8668A">
      <w:pPr>
        <w:rPr>
          <w:rFonts w:cs="Times New Roman"/>
          <w:lang w:val="ru-BY"/>
        </w:rPr>
      </w:pPr>
      <w:r w:rsidRPr="002B001A">
        <w:rPr>
          <w:rFonts w:cs="Times New Roman"/>
        </w:rPr>
        <w:t xml:space="preserve">1 </w:t>
      </w:r>
      <w:r w:rsidRPr="002B001A">
        <w:rPr>
          <w:rFonts w:cs="Times New Roman"/>
          <w:lang w:val="ru-BY"/>
        </w:rPr>
        <w:t>WDT (</w:t>
      </w:r>
      <w:proofErr w:type="spellStart"/>
      <w:r w:rsidRPr="002B001A">
        <w:rPr>
          <w:rFonts w:cs="Times New Roman"/>
          <w:lang w:val="ru-BY"/>
        </w:rPr>
        <w:t>Watchdog</w:t>
      </w:r>
      <w:proofErr w:type="spellEnd"/>
      <w:r w:rsidRPr="002B001A">
        <w:rPr>
          <w:rFonts w:cs="Times New Roman"/>
          <w:lang w:val="ru-BY"/>
        </w:rPr>
        <w:t xml:space="preserve"> </w:t>
      </w:r>
      <w:proofErr w:type="spellStart"/>
      <w:r w:rsidRPr="002B001A">
        <w:rPr>
          <w:rFonts w:cs="Times New Roman"/>
          <w:lang w:val="ru-BY"/>
        </w:rPr>
        <w:t>Timer</w:t>
      </w:r>
      <w:proofErr w:type="spellEnd"/>
      <w:r w:rsidRPr="002B001A">
        <w:rPr>
          <w:rFonts w:cs="Times New Roman"/>
          <w:lang w:val="ru-BY"/>
        </w:rPr>
        <w:t>)</w:t>
      </w:r>
      <w:r w:rsidRPr="002B001A">
        <w:rPr>
          <w:rFonts w:cs="Times New Roman"/>
        </w:rPr>
        <w:t>.</w:t>
      </w:r>
      <w:r w:rsidRPr="002B001A">
        <w:rPr>
          <w:rFonts w:cs="Times New Roman"/>
          <w:lang w:val="ru-BY"/>
        </w:rPr>
        <w:t xml:space="preserve"> 32-разрядный сторожевой таймер. Может использоваться для генерации сброса при сбое программы или как интервальный таймер.</w:t>
      </w:r>
    </w:p>
    <w:p w14:paraId="42FB3272" w14:textId="77777777" w:rsidR="00F8668A" w:rsidRPr="002B001A" w:rsidRDefault="00F8668A" w:rsidP="00F8668A">
      <w:pPr>
        <w:rPr>
          <w:rFonts w:cs="Times New Roman"/>
          <w:lang w:val="ru-BY"/>
        </w:rPr>
      </w:pPr>
      <w:r w:rsidRPr="002B001A">
        <w:rPr>
          <w:rFonts w:cs="Times New Roman"/>
        </w:rPr>
        <w:t xml:space="preserve">2 </w:t>
      </w:r>
      <w:proofErr w:type="spellStart"/>
      <w:r w:rsidRPr="002B001A">
        <w:rPr>
          <w:rFonts w:cs="Times New Roman"/>
          <w:lang w:val="ru-BY"/>
        </w:rPr>
        <w:t>Timer_A</w:t>
      </w:r>
      <w:proofErr w:type="spellEnd"/>
      <w:r w:rsidRPr="002B001A">
        <w:rPr>
          <w:rFonts w:cs="Times New Roman"/>
          <w:lang w:val="ru-BY"/>
        </w:rPr>
        <w:t xml:space="preserve"> (TA0, TA1, TA2)</w:t>
      </w:r>
      <w:r w:rsidRPr="002B001A">
        <w:rPr>
          <w:rFonts w:cs="Times New Roman"/>
        </w:rPr>
        <w:t>.</w:t>
      </w:r>
      <w:r w:rsidRPr="002B001A">
        <w:rPr>
          <w:rFonts w:cs="Times New Roman"/>
          <w:lang w:val="ru-BY"/>
        </w:rPr>
        <w:t xml:space="preserve"> 16-разрядные таймеры/счетчики с широкими возможностями. Поддерживают несколько режимов счета, захват/сравнение и генерацию ШИМ-сигналов.</w:t>
      </w:r>
    </w:p>
    <w:p w14:paraId="39CB126F" w14:textId="77777777" w:rsidR="00F8668A" w:rsidRPr="002B001A" w:rsidRDefault="00F8668A" w:rsidP="00F8668A">
      <w:pPr>
        <w:rPr>
          <w:rFonts w:cs="Times New Roman"/>
          <w:lang w:val="ru-BY"/>
        </w:rPr>
      </w:pPr>
      <w:r w:rsidRPr="002B001A">
        <w:rPr>
          <w:rFonts w:cs="Times New Roman"/>
        </w:rPr>
        <w:t xml:space="preserve">3 </w:t>
      </w:r>
      <w:proofErr w:type="spellStart"/>
      <w:r w:rsidRPr="002B001A">
        <w:rPr>
          <w:rFonts w:cs="Times New Roman"/>
          <w:lang w:val="ru-BY"/>
        </w:rPr>
        <w:t>Timer_B</w:t>
      </w:r>
      <w:proofErr w:type="spellEnd"/>
      <w:r w:rsidRPr="002B001A">
        <w:rPr>
          <w:rFonts w:cs="Times New Roman"/>
          <w:lang w:val="ru-BY"/>
        </w:rPr>
        <w:t xml:space="preserve"> (TB0)</w:t>
      </w:r>
      <w:r w:rsidRPr="002B001A">
        <w:rPr>
          <w:rFonts w:cs="Times New Roman"/>
        </w:rPr>
        <w:t>.</w:t>
      </w:r>
      <w:r w:rsidRPr="002B001A">
        <w:rPr>
          <w:rFonts w:cs="Times New Roman"/>
          <w:lang w:val="ru-BY"/>
        </w:rPr>
        <w:t xml:space="preserve"> Аналогичен </w:t>
      </w:r>
      <w:proofErr w:type="spellStart"/>
      <w:r w:rsidRPr="002B001A">
        <w:rPr>
          <w:rFonts w:cs="Times New Roman"/>
          <w:lang w:val="ru-BY"/>
        </w:rPr>
        <w:t>Timer_A</w:t>
      </w:r>
      <w:proofErr w:type="spellEnd"/>
      <w:r w:rsidRPr="002B001A">
        <w:rPr>
          <w:rFonts w:cs="Times New Roman"/>
          <w:lang w:val="ru-BY"/>
        </w:rPr>
        <w:t>, но имеет 7 регистров сравнения и программируемую разрядность.</w:t>
      </w:r>
    </w:p>
    <w:p w14:paraId="3E8F100E" w14:textId="3D1A812B" w:rsidR="00F8668A" w:rsidRDefault="00F8668A" w:rsidP="00F8668A">
      <w:pPr>
        <w:rPr>
          <w:rFonts w:cs="Times New Roman"/>
          <w:lang w:val="ru-BY"/>
        </w:rPr>
      </w:pPr>
      <w:r w:rsidRPr="002B001A">
        <w:rPr>
          <w:rFonts w:cs="Times New Roman"/>
        </w:rPr>
        <w:t xml:space="preserve">4 </w:t>
      </w:r>
      <w:r w:rsidRPr="002B001A">
        <w:rPr>
          <w:rFonts w:cs="Times New Roman"/>
          <w:lang w:val="ru-BY"/>
        </w:rPr>
        <w:t>RTC_A</w:t>
      </w:r>
      <w:r w:rsidRPr="002B001A">
        <w:rPr>
          <w:rFonts w:cs="Times New Roman"/>
        </w:rPr>
        <w:t>.</w:t>
      </w:r>
      <w:r w:rsidRPr="002B001A">
        <w:rPr>
          <w:rFonts w:cs="Times New Roman"/>
          <w:lang w:val="ru-BY"/>
        </w:rPr>
        <w:t xml:space="preserve"> Часы реального времени с календарем.</w:t>
      </w:r>
    </w:p>
    <w:p w14:paraId="15E50459" w14:textId="77777777" w:rsidR="00F8668A" w:rsidRPr="00B94C6B" w:rsidRDefault="00F8668A" w:rsidP="00F8668A">
      <w:pPr>
        <w:rPr>
          <w:rFonts w:cs="Times New Roman"/>
          <w:lang w:val="ru-BY"/>
        </w:rPr>
      </w:pPr>
      <w:r w:rsidRPr="00B94C6B">
        <w:rPr>
          <w:rFonts w:cs="Times New Roman"/>
          <w:lang w:val="ru-BY"/>
        </w:rPr>
        <w:t xml:space="preserve">При работе с механическими кнопками возникает явление дребезга </w:t>
      </w:r>
      <w:r w:rsidRPr="00165F1F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B94C6B">
        <w:rPr>
          <w:rFonts w:cs="Times New Roman"/>
          <w:lang w:val="ru-BY"/>
        </w:rPr>
        <w:t xml:space="preserve"> многократные кратковременные замыкания и размыкания контактов в момент нажатия или отпускания. Для устранения дребезга используются следующие методы:</w:t>
      </w:r>
    </w:p>
    <w:p w14:paraId="0DE48108" w14:textId="77777777" w:rsidR="00F8668A" w:rsidRPr="00B94C6B" w:rsidRDefault="00F8668A" w:rsidP="00F8668A">
      <w:pPr>
        <w:rPr>
          <w:rFonts w:cs="Times New Roman"/>
        </w:rPr>
      </w:pPr>
      <w:r w:rsidRPr="00165F1F">
        <w:rPr>
          <w:rFonts w:cs="Times New Roman"/>
        </w:rPr>
        <w:lastRenderedPageBreak/>
        <w:t>–</w:t>
      </w:r>
      <w:r>
        <w:rPr>
          <w:rFonts w:cs="Times New Roman"/>
        </w:rPr>
        <w:t xml:space="preserve">  а</w:t>
      </w:r>
      <w:proofErr w:type="spellStart"/>
      <w:r w:rsidRPr="00B94C6B">
        <w:rPr>
          <w:rFonts w:cs="Times New Roman"/>
          <w:lang w:val="ru-BY"/>
        </w:rPr>
        <w:t>ппаратные</w:t>
      </w:r>
      <w:proofErr w:type="spellEnd"/>
      <w:r w:rsidRPr="00B94C6B">
        <w:rPr>
          <w:rFonts w:cs="Times New Roman"/>
          <w:lang w:val="ru-BY"/>
        </w:rPr>
        <w:t xml:space="preserve"> решения (RC-фильтры, триггеры </w:t>
      </w:r>
      <w:proofErr w:type="spellStart"/>
      <w:r w:rsidRPr="00B94C6B">
        <w:rPr>
          <w:rFonts w:cs="Times New Roman"/>
          <w:lang w:val="ru-BY"/>
        </w:rPr>
        <w:t>Шмитта</w:t>
      </w:r>
      <w:proofErr w:type="spellEnd"/>
      <w:r w:rsidRPr="00B94C6B">
        <w:rPr>
          <w:rFonts w:cs="Times New Roman"/>
          <w:lang w:val="ru-BY"/>
        </w:rPr>
        <w:t>)</w:t>
      </w:r>
      <w:r w:rsidRPr="00B94C6B">
        <w:rPr>
          <w:rFonts w:cs="Times New Roman"/>
        </w:rPr>
        <w:t>;</w:t>
      </w:r>
    </w:p>
    <w:p w14:paraId="1236DA50" w14:textId="77777777" w:rsidR="00F8668A" w:rsidRPr="002B001A" w:rsidRDefault="00F8668A" w:rsidP="00F8668A">
      <w:pPr>
        <w:rPr>
          <w:rFonts w:cs="Times New Roman"/>
          <w:lang w:val="ru-BY"/>
        </w:rPr>
      </w:pPr>
      <w:r w:rsidRPr="00165F1F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B94C6B">
        <w:rPr>
          <w:rFonts w:cs="Times New Roman"/>
        </w:rPr>
        <w:t xml:space="preserve"> </w:t>
      </w:r>
      <w:r>
        <w:rPr>
          <w:rFonts w:cs="Times New Roman"/>
        </w:rPr>
        <w:t>п</w:t>
      </w:r>
      <w:proofErr w:type="spellStart"/>
      <w:r w:rsidRPr="00B94C6B">
        <w:rPr>
          <w:rFonts w:cs="Times New Roman"/>
          <w:lang w:val="ru-BY"/>
        </w:rPr>
        <w:t>рограммные</w:t>
      </w:r>
      <w:proofErr w:type="spellEnd"/>
      <w:r w:rsidRPr="00B94C6B">
        <w:rPr>
          <w:rFonts w:cs="Times New Roman"/>
          <w:lang w:val="ru-BY"/>
        </w:rPr>
        <w:t xml:space="preserve"> решения (задержка с последующей проверкой состояния кнопки).</w:t>
      </w:r>
    </w:p>
    <w:p w14:paraId="6ACCAE04" w14:textId="77777777" w:rsidR="00CE3CD7" w:rsidRPr="00F8668A" w:rsidRDefault="00CE3CD7" w:rsidP="00F8668A">
      <w:pPr>
        <w:ind w:firstLine="0"/>
        <w:rPr>
          <w:rFonts w:cs="Times New Roman"/>
          <w:lang w:val="ru-BY"/>
        </w:rPr>
      </w:pPr>
    </w:p>
    <w:p w14:paraId="493CB296" w14:textId="77777777" w:rsidR="00CE3CD7" w:rsidRDefault="00CE3CD7" w:rsidP="00CE3CD7">
      <w:pPr>
        <w:pStyle w:val="1"/>
        <w:numPr>
          <w:ilvl w:val="0"/>
          <w:numId w:val="0"/>
        </w:numPr>
        <w:ind w:left="936" w:hanging="227"/>
      </w:pPr>
      <w:bookmarkStart w:id="5" w:name="_Toc225542194"/>
      <w:r>
        <w:t>4 </w:t>
      </w:r>
      <w:bookmarkEnd w:id="5"/>
      <w:r>
        <w:t>выполнение работы</w:t>
      </w:r>
    </w:p>
    <w:p w14:paraId="389BEF7F" w14:textId="77777777" w:rsidR="00CE3CD7" w:rsidRDefault="00CE3CD7" w:rsidP="00CE3CD7">
      <w:pPr>
        <w:rPr>
          <w:rFonts w:cs="Times New Roman"/>
        </w:rPr>
      </w:pPr>
    </w:p>
    <w:p w14:paraId="6FD3FDA4" w14:textId="77777777" w:rsidR="00F8668A" w:rsidRPr="002B001A" w:rsidRDefault="00F8668A" w:rsidP="00F8668A">
      <w:pPr>
        <w:rPr>
          <w:rFonts w:cs="Times New Roman"/>
          <w:lang w:val="ru-BY"/>
        </w:rPr>
      </w:pPr>
      <w:bookmarkStart w:id="6" w:name="_Toc225542202"/>
      <w:r w:rsidRPr="002B001A">
        <w:rPr>
          <w:rFonts w:cs="Times New Roman"/>
          <w:lang w:val="ru-BY"/>
        </w:rPr>
        <w:t>Для выполнения варианта 5 необходимо реализовать следующую логику:</w:t>
      </w:r>
    </w:p>
    <w:p w14:paraId="32B6749D" w14:textId="77777777" w:rsidR="00F8668A" w:rsidRPr="002B001A" w:rsidRDefault="00F8668A" w:rsidP="00F8668A">
      <w:pPr>
        <w:rPr>
          <w:rFonts w:cs="Times New Roman"/>
        </w:rPr>
      </w:pPr>
      <w:r>
        <w:rPr>
          <w:rFonts w:cs="Times New Roman"/>
        </w:rPr>
        <w:t xml:space="preserve">1 </w:t>
      </w:r>
      <w:r w:rsidRPr="002B001A">
        <w:rPr>
          <w:rFonts w:cs="Times New Roman"/>
          <w:lang w:val="ru-BY"/>
        </w:rPr>
        <w:t>При нажатии любой кнопки (S1 или S2) на светодиоде LED1 формируется короткий импульс (включение на заданное время)</w:t>
      </w:r>
      <w:r>
        <w:rPr>
          <w:rFonts w:cs="Times New Roman"/>
        </w:rPr>
        <w:t>.</w:t>
      </w:r>
    </w:p>
    <w:p w14:paraId="1CA48494" w14:textId="77777777" w:rsidR="00F8668A" w:rsidRPr="002B001A" w:rsidRDefault="00F8668A" w:rsidP="00F8668A">
      <w:pPr>
        <w:rPr>
          <w:rFonts w:cs="Times New Roman"/>
        </w:rPr>
      </w:pPr>
      <w:r>
        <w:rPr>
          <w:rFonts w:cs="Times New Roman"/>
        </w:rPr>
        <w:t xml:space="preserve">2 </w:t>
      </w:r>
      <w:r w:rsidRPr="002B001A">
        <w:rPr>
          <w:rFonts w:cs="Times New Roman"/>
          <w:lang w:val="ru-BY"/>
        </w:rPr>
        <w:t>При отпускании любой кнопки (S1 или S2) на светодиоде LED3 формируется короткий импульс</w:t>
      </w:r>
      <w:r>
        <w:rPr>
          <w:rFonts w:cs="Times New Roman"/>
        </w:rPr>
        <w:t>.</w:t>
      </w:r>
    </w:p>
    <w:p w14:paraId="6E7ED790" w14:textId="77777777" w:rsidR="00F8668A" w:rsidRPr="002B001A" w:rsidRDefault="00F8668A" w:rsidP="00F8668A">
      <w:pPr>
        <w:rPr>
          <w:rFonts w:cs="Times New Roman"/>
          <w:lang w:val="ru-BY"/>
        </w:rPr>
      </w:pPr>
      <w:r>
        <w:rPr>
          <w:rFonts w:cs="Times New Roman"/>
        </w:rPr>
        <w:t xml:space="preserve">3 </w:t>
      </w:r>
      <w:r w:rsidRPr="002B001A">
        <w:rPr>
          <w:rFonts w:cs="Times New Roman"/>
          <w:lang w:val="ru-BY"/>
        </w:rPr>
        <w:t>Для управления длительностью импульсов используется таймер TA0.</w:t>
      </w:r>
    </w:p>
    <w:p w14:paraId="13209930" w14:textId="77777777" w:rsidR="00F8668A" w:rsidRPr="002B001A" w:rsidRDefault="00F8668A" w:rsidP="00F8668A">
      <w:pPr>
        <w:rPr>
          <w:rFonts w:cs="Times New Roman"/>
          <w:lang w:val="ru-BY"/>
        </w:rPr>
      </w:pPr>
      <w:r>
        <w:rPr>
          <w:rFonts w:cs="Times New Roman"/>
        </w:rPr>
        <w:t xml:space="preserve">4 </w:t>
      </w:r>
      <w:r w:rsidRPr="002B001A">
        <w:rPr>
          <w:rFonts w:cs="Times New Roman"/>
          <w:lang w:val="ru-BY"/>
        </w:rPr>
        <w:t>Все события от кнопок обрабатываются исключительно в прерываниях.</w:t>
      </w:r>
    </w:p>
    <w:p w14:paraId="64A1933D" w14:textId="77777777" w:rsidR="00F8668A" w:rsidRPr="002B001A" w:rsidRDefault="00F8668A" w:rsidP="00F8668A">
      <w:pPr>
        <w:rPr>
          <w:rFonts w:cs="Times New Roman"/>
          <w:lang w:val="ru-BY"/>
        </w:rPr>
      </w:pPr>
      <w:r w:rsidRPr="002B001A">
        <w:rPr>
          <w:rFonts w:cs="Times New Roman"/>
          <w:lang w:val="ru-BY"/>
        </w:rPr>
        <w:t>Выбор режима работы таймера:</w:t>
      </w:r>
    </w:p>
    <w:p w14:paraId="259A6BF8" w14:textId="77777777" w:rsidR="00F8668A" w:rsidRPr="002B001A" w:rsidRDefault="00F8668A" w:rsidP="00F8668A">
      <w:pPr>
        <w:rPr>
          <w:rFonts w:cs="Times New Roman"/>
          <w:lang w:val="ru-BY"/>
        </w:rPr>
      </w:pPr>
      <w:r>
        <w:rPr>
          <w:rFonts w:cs="Times New Roman"/>
        </w:rPr>
        <w:t xml:space="preserve">1 </w:t>
      </w:r>
      <w:r w:rsidRPr="002B001A">
        <w:rPr>
          <w:rFonts w:cs="Times New Roman"/>
          <w:lang w:val="ru-BY"/>
        </w:rPr>
        <w:t>Для формирования одиночных импульсов заданной длительности наиболее подходит режим прямого счета (Up Mode). В этом режиме</w:t>
      </w:r>
      <w:r>
        <w:rPr>
          <w:rFonts w:cs="Times New Roman"/>
        </w:rPr>
        <w:t xml:space="preserve"> с</w:t>
      </w:r>
      <w:proofErr w:type="spellStart"/>
      <w:r w:rsidRPr="002B001A">
        <w:rPr>
          <w:rFonts w:cs="Times New Roman"/>
          <w:lang w:val="ru-BY"/>
        </w:rPr>
        <w:t>четчик</w:t>
      </w:r>
      <w:proofErr w:type="spellEnd"/>
      <w:r w:rsidRPr="002B001A">
        <w:rPr>
          <w:rFonts w:cs="Times New Roman"/>
          <w:lang w:val="ru-BY"/>
        </w:rPr>
        <w:t xml:space="preserve"> считает от 0 до значения, установленного в регистре TAxCCR0.</w:t>
      </w:r>
      <w:r>
        <w:rPr>
          <w:rFonts w:cs="Times New Roman"/>
        </w:rPr>
        <w:t xml:space="preserve"> </w:t>
      </w:r>
      <w:r w:rsidRPr="002B001A">
        <w:rPr>
          <w:rFonts w:cs="Times New Roman"/>
          <w:lang w:val="ru-BY"/>
        </w:rPr>
        <w:t>По достижении установленного значения генерируется прерывание.</w:t>
      </w:r>
      <w:r>
        <w:rPr>
          <w:rFonts w:cs="Times New Roman"/>
        </w:rPr>
        <w:t xml:space="preserve"> </w:t>
      </w:r>
      <w:r w:rsidRPr="002B001A">
        <w:rPr>
          <w:rFonts w:cs="Times New Roman"/>
          <w:lang w:val="ru-BY"/>
        </w:rPr>
        <w:t>После прерывания счетчик сбрасывается в 0.</w:t>
      </w:r>
    </w:p>
    <w:p w14:paraId="302CD6A5" w14:textId="77777777" w:rsidR="00F8668A" w:rsidRPr="002B001A" w:rsidRDefault="00F8668A" w:rsidP="00F8668A">
      <w:pPr>
        <w:rPr>
          <w:rFonts w:cs="Times New Roman"/>
        </w:rPr>
      </w:pPr>
      <w:r w:rsidRPr="002B001A">
        <w:rPr>
          <w:rFonts w:cs="Times New Roman"/>
          <w:lang w:val="ru-BY"/>
        </w:rPr>
        <w:t>Это позволяет точно задать длительность импульса, записав в TAxCCR0 соответствующее значение (в тактах таймера</w:t>
      </w:r>
      <w:r>
        <w:rPr>
          <w:rFonts w:cs="Times New Roman"/>
        </w:rPr>
        <w:t>).</w:t>
      </w:r>
    </w:p>
    <w:p w14:paraId="1DEC409D" w14:textId="77777777" w:rsidR="00CE3CD7" w:rsidRDefault="00CE3CD7" w:rsidP="00CE3CD7">
      <w:pPr>
        <w:pStyle w:val="1"/>
        <w:numPr>
          <w:ilvl w:val="0"/>
          <w:numId w:val="0"/>
        </w:numPr>
        <w:ind w:left="936"/>
      </w:pPr>
    </w:p>
    <w:p w14:paraId="0B777D23" w14:textId="77777777" w:rsidR="00CE3CD7" w:rsidRPr="002455B9" w:rsidRDefault="00CE3CD7" w:rsidP="00CE3CD7">
      <w:pPr>
        <w:pStyle w:val="Heading11"/>
      </w:pPr>
      <w:bookmarkStart w:id="7" w:name="_Toc225542216"/>
      <w:bookmarkEnd w:id="6"/>
      <w:r>
        <w:t>Заключение</w:t>
      </w:r>
      <w:bookmarkEnd w:id="7"/>
    </w:p>
    <w:p w14:paraId="020860BD" w14:textId="77777777" w:rsidR="00CE3CD7" w:rsidRPr="002455B9" w:rsidRDefault="00CE3CD7" w:rsidP="00CE3CD7">
      <w:pPr>
        <w:rPr>
          <w:rFonts w:cs="Times New Roman"/>
          <w:szCs w:val="28"/>
        </w:rPr>
      </w:pPr>
    </w:p>
    <w:p w14:paraId="78A0EF41" w14:textId="597A2820" w:rsidR="00CE3CD7" w:rsidRPr="00987AEB" w:rsidRDefault="00F8668A" w:rsidP="00CE3CD7">
      <w:pPr>
        <w:rPr>
          <w:rFonts w:cs="Times New Roman"/>
          <w:szCs w:val="28"/>
        </w:rPr>
      </w:pPr>
      <w:r w:rsidRPr="002B001A">
        <w:rPr>
          <w:rFonts w:cs="Times New Roman"/>
          <w:szCs w:val="28"/>
        </w:rPr>
        <w:t xml:space="preserve">В ходе выполнения лабораторной работы были изучены принципы работы прерываний и таймеров микроконтроллера MSP430F5529. Получены практические навыки настройки прерываний от портов ввода-вывода для обработки нажатий кнопок, использования таймера </w:t>
      </w:r>
      <w:proofErr w:type="spellStart"/>
      <w:r w:rsidRPr="002B001A">
        <w:rPr>
          <w:rFonts w:cs="Times New Roman"/>
          <w:szCs w:val="28"/>
        </w:rPr>
        <w:t>Timer_A</w:t>
      </w:r>
      <w:proofErr w:type="spellEnd"/>
      <w:r w:rsidRPr="002B001A">
        <w:rPr>
          <w:rFonts w:cs="Times New Roman"/>
          <w:szCs w:val="28"/>
        </w:rPr>
        <w:t xml:space="preserve"> в режиме прямого счета для формирования временных задержек, а также реализации конечного автомата для управления последовательностью операций. Разработанная программа полностью соответствует варианту 5: при нажатии любой кнопки формируется короткий импульс на LED1, при отпускании </w:t>
      </w:r>
      <w:r w:rsidRPr="00165F1F">
        <w:rPr>
          <w:rFonts w:cs="Times New Roman"/>
        </w:rPr>
        <w:t>–</w:t>
      </w:r>
      <w:r w:rsidRPr="002B001A">
        <w:rPr>
          <w:rFonts w:cs="Times New Roman"/>
          <w:szCs w:val="28"/>
        </w:rPr>
        <w:t xml:space="preserve"> на LED3. Отсутствие активных циклов ожидания и опросов флагов позволяет микроконтроллеру находиться в режиме пониженного энергопотребления LPM0, что демонстрирует эффективность использования прерываний в </w:t>
      </w:r>
      <w:proofErr w:type="spellStart"/>
      <w:r w:rsidRPr="002B001A">
        <w:rPr>
          <w:rFonts w:cs="Times New Roman"/>
          <w:szCs w:val="28"/>
        </w:rPr>
        <w:t>энергочувствительных</w:t>
      </w:r>
      <w:proofErr w:type="spellEnd"/>
      <w:r w:rsidRPr="002B001A">
        <w:rPr>
          <w:rFonts w:cs="Times New Roman"/>
          <w:szCs w:val="28"/>
        </w:rPr>
        <w:t xml:space="preserve"> встраиваемых приложениях. Полученные знания могут быть применены при разработке систем реального времени с низким энергопотреблением.</w:t>
      </w:r>
      <w:r w:rsidR="00CE3CD7">
        <w:br w:type="page"/>
      </w:r>
    </w:p>
    <w:p w14:paraId="51079190" w14:textId="00DD837F" w:rsidR="00CE3CD7" w:rsidRPr="00165F1F" w:rsidRDefault="00CE3CD7" w:rsidP="00CE3CD7">
      <w:pPr>
        <w:pStyle w:val="Heading11"/>
      </w:pPr>
      <w:bookmarkStart w:id="8" w:name="_Toc225542218"/>
      <w:r w:rsidRPr="00CE3CD7">
        <w:lastRenderedPageBreak/>
        <w:t xml:space="preserve">         </w:t>
      </w:r>
      <w:r>
        <w:t>Приложение</w:t>
      </w:r>
      <w:r w:rsidRPr="00165F1F">
        <w:t xml:space="preserve"> </w:t>
      </w:r>
      <w:r>
        <w:t>А</w:t>
      </w:r>
      <w:bookmarkEnd w:id="8"/>
    </w:p>
    <w:p w14:paraId="2A683262" w14:textId="40011B04" w:rsidR="00CE3CD7" w:rsidRPr="00165F1F" w:rsidRDefault="00CE3CD7" w:rsidP="00CE3CD7">
      <w:pPr>
        <w:rPr>
          <w:rFonts w:cs="Times New Roman"/>
        </w:rPr>
      </w:pPr>
      <w:r w:rsidRPr="00CE3CD7">
        <w:rPr>
          <w:rFonts w:cs="Times New Roman"/>
        </w:rPr>
        <w:t xml:space="preserve">                                                 </w:t>
      </w:r>
      <w:r w:rsidRPr="00165F1F">
        <w:rPr>
          <w:rFonts w:cs="Times New Roman"/>
        </w:rPr>
        <w:t>(</w:t>
      </w:r>
      <w:r w:rsidRPr="00023A87">
        <w:rPr>
          <w:rFonts w:cs="Times New Roman"/>
        </w:rPr>
        <w:t>обязательное</w:t>
      </w:r>
      <w:r w:rsidRPr="00165F1F">
        <w:rPr>
          <w:rFonts w:cs="Times New Roman"/>
        </w:rPr>
        <w:t>)</w:t>
      </w:r>
    </w:p>
    <w:p w14:paraId="7A6190BF" w14:textId="77777777" w:rsidR="00CE3CD7" w:rsidRPr="00165F1F" w:rsidRDefault="00CE3CD7" w:rsidP="00CE3CD7">
      <w:pPr>
        <w:jc w:val="center"/>
        <w:rPr>
          <w:rFonts w:cs="Times New Roman"/>
        </w:rPr>
      </w:pPr>
    </w:p>
    <w:p w14:paraId="795E9972" w14:textId="1C550423" w:rsidR="00CE3CD7" w:rsidRDefault="00CE3CD7" w:rsidP="00CE3CD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</w:t>
      </w:r>
      <w:r w:rsidRPr="00165F1F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кода</w:t>
      </w:r>
    </w:p>
    <w:p w14:paraId="048C7508" w14:textId="77777777" w:rsidR="00F8668A" w:rsidRDefault="00F8668A" w:rsidP="00CE3CD7">
      <w:pPr>
        <w:jc w:val="center"/>
        <w:rPr>
          <w:rFonts w:cs="Times New Roman"/>
          <w:b/>
          <w:bCs/>
          <w:szCs w:val="28"/>
        </w:rPr>
      </w:pPr>
    </w:p>
    <w:bookmarkEnd w:id="3"/>
    <w:p w14:paraId="726097A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1  #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>include &lt;msp430.h&gt;</w:t>
      </w:r>
    </w:p>
    <w:p w14:paraId="7EA5ED0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  </w:t>
      </w:r>
    </w:p>
    <w:p w14:paraId="3E82206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3  /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>*</w:t>
      </w:r>
    </w:p>
    <w:p w14:paraId="2121A53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   * Лабораторная работа №2</w:t>
      </w:r>
    </w:p>
    <w:p w14:paraId="22CC501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5   * </w:t>
      </w:r>
      <w:r w:rsidRPr="00F8668A">
        <w:rPr>
          <w:rFonts w:ascii="Courier New" w:hAnsi="Courier New" w:cs="Courier New"/>
          <w:sz w:val="20"/>
          <w:szCs w:val="20"/>
        </w:rPr>
        <w:t>Вариант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5</w:t>
      </w:r>
    </w:p>
    <w:p w14:paraId="1328D6F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6   *</w:t>
      </w:r>
    </w:p>
    <w:p w14:paraId="20CBE1C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7   * MSP-EXP430F5529 Experimenter Board</w:t>
      </w:r>
    </w:p>
    <w:p w14:paraId="48A1688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8   *</w:t>
      </w:r>
    </w:p>
    <w:p w14:paraId="7334100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9   * LED1 - P1.0</w:t>
      </w:r>
    </w:p>
    <w:p w14:paraId="2F58E37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10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LED3 - P8.3</w:t>
      </w:r>
    </w:p>
    <w:p w14:paraId="001A57B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11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S1   - P1.7</w:t>
      </w:r>
    </w:p>
    <w:p w14:paraId="0DA3F66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12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S2   - P2.2</w:t>
      </w:r>
    </w:p>
    <w:p w14:paraId="662F941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13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Timer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 xml:space="preserve"> A0</w:t>
      </w:r>
    </w:p>
    <w:p w14:paraId="4A5249E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14  *</w:t>
      </w:r>
      <w:proofErr w:type="gramEnd"/>
    </w:p>
    <w:p w14:paraId="51E9EA6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15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Нажатие любой кнопки   -&gt; короткий импульс LED1</w:t>
      </w:r>
    </w:p>
    <w:p w14:paraId="15D22FD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16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Отпускание любой кнопки -&gt; короткий импульс LED3</w:t>
      </w:r>
    </w:p>
    <w:p w14:paraId="3B81E3F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17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0113F9B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18 </w:t>
      </w:r>
    </w:p>
    <w:p w14:paraId="765F99A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19 </w:t>
      </w:r>
    </w:p>
    <w:p w14:paraId="4C97648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20 /* =========================================================</w:t>
      </w:r>
    </w:p>
    <w:p w14:paraId="66F87CF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21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8668A">
        <w:rPr>
          <w:rFonts w:ascii="Courier New" w:hAnsi="Courier New" w:cs="Courier New"/>
          <w:sz w:val="20"/>
          <w:szCs w:val="20"/>
        </w:rPr>
        <w:t>Подключение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8668A">
        <w:rPr>
          <w:rFonts w:ascii="Courier New" w:hAnsi="Courier New" w:cs="Courier New"/>
          <w:sz w:val="20"/>
          <w:szCs w:val="20"/>
        </w:rPr>
        <w:t>элементов</w:t>
      </w:r>
    </w:p>
    <w:p w14:paraId="65DED51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22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========================================================= */</w:t>
      </w:r>
    </w:p>
    <w:p w14:paraId="30A29B0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23 </w:t>
      </w:r>
    </w:p>
    <w:p w14:paraId="6921CE5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24 #define LED1    BIT0        // LED1 - P1.0</w:t>
      </w:r>
    </w:p>
    <w:p w14:paraId="50F6541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25 #define LED3    BIT2        // LED3 - P8.2</w:t>
      </w:r>
    </w:p>
    <w:p w14:paraId="1505112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26 </w:t>
      </w:r>
    </w:p>
    <w:p w14:paraId="7E700FB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27 #define S1      BIT7        // S1 - P1.7</w:t>
      </w:r>
    </w:p>
    <w:p w14:paraId="2C178D57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28 #define S2      BIT2        // S2 - P2.2</w:t>
      </w:r>
    </w:p>
    <w:p w14:paraId="1E95FC61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29 </w:t>
      </w:r>
    </w:p>
    <w:p w14:paraId="7AFFCA6F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30 </w:t>
      </w:r>
    </w:p>
    <w:p w14:paraId="4206032E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31 /* =========================================================</w:t>
      </w:r>
    </w:p>
    <w:p w14:paraId="7BB4C31D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32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Временные интервалы</w:t>
      </w:r>
    </w:p>
    <w:p w14:paraId="60AE33B5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33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========================================================= */</w:t>
      </w:r>
    </w:p>
    <w:p w14:paraId="1602907B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34 </w:t>
      </w:r>
    </w:p>
    <w:p w14:paraId="7B6D7D78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35 /*</w:t>
      </w:r>
    </w:p>
    <w:p w14:paraId="32736D0A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36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TA0 генерирует прерывание примерно каждые 1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>.</w:t>
      </w:r>
    </w:p>
    <w:p w14:paraId="112AE9A2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37  *</w:t>
      </w:r>
      <w:proofErr w:type="gramEnd"/>
    </w:p>
    <w:p w14:paraId="3651ACE4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38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Импульс светодиода = 100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>.</w:t>
      </w:r>
    </w:p>
    <w:p w14:paraId="766273C7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39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Антидребезг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 xml:space="preserve"> кнопки = 20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>.</w:t>
      </w:r>
    </w:p>
    <w:p w14:paraId="3A00880A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40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416FAD17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41 </w:t>
      </w:r>
    </w:p>
    <w:p w14:paraId="745033CD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42 #define PULSE_TIME      100</w:t>
      </w:r>
    </w:p>
    <w:p w14:paraId="43E0479E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43 #define DEBOUNCE_TIME    20</w:t>
      </w:r>
    </w:p>
    <w:p w14:paraId="0E2853E4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44 </w:t>
      </w:r>
    </w:p>
    <w:p w14:paraId="3C26FCFD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45 </w:t>
      </w:r>
    </w:p>
    <w:p w14:paraId="3EC4415D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46 /* =========================================================</w:t>
      </w:r>
    </w:p>
    <w:p w14:paraId="0A0C6342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47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Переменные состояния</w:t>
      </w:r>
    </w:p>
    <w:p w14:paraId="18487F9F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48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========================================================= */</w:t>
      </w:r>
    </w:p>
    <w:p w14:paraId="3054A36C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49 </w:t>
      </w:r>
    </w:p>
    <w:p w14:paraId="3A0E239A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50 /*</w:t>
      </w:r>
    </w:p>
    <w:p w14:paraId="4B789BB8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51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Сколько миллисекунд еще должен гореть светодиод.</w:t>
      </w:r>
    </w:p>
    <w:p w14:paraId="6CFAB456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52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68E546EB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53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volatile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unsigned int led1_timer = 0;</w:t>
      </w:r>
    </w:p>
    <w:p w14:paraId="3EDE92FE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54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volatile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unsigned int led3_timer = 0;</w:t>
      </w:r>
    </w:p>
    <w:p w14:paraId="7BB9EA25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55 </w:t>
      </w:r>
    </w:p>
    <w:p w14:paraId="26587F69" w14:textId="77777777" w:rsidR="00F8668A" w:rsidRPr="00F8668A" w:rsidRDefault="00F8668A" w:rsidP="00F8668A">
      <w:pPr>
        <w:ind w:left="-709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56 </w:t>
      </w:r>
    </w:p>
    <w:p w14:paraId="2C1C9D4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lastRenderedPageBreak/>
        <w:t>57 /*</w:t>
      </w:r>
    </w:p>
    <w:p w14:paraId="60C9DD1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58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Таймеры подавления дребезга.</w:t>
      </w:r>
    </w:p>
    <w:p w14:paraId="3B32CB3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59  *</w:t>
      </w:r>
      <w:proofErr w:type="gramEnd"/>
    </w:p>
    <w:p w14:paraId="26A9CD8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60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0 -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антидребезг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 xml:space="preserve"> не выполняется.</w:t>
      </w:r>
    </w:p>
    <w:p w14:paraId="5B3D71E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61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&gt;0 - </w:t>
      </w:r>
      <w:r w:rsidRPr="00F8668A">
        <w:rPr>
          <w:rFonts w:ascii="Courier New" w:hAnsi="Courier New" w:cs="Courier New"/>
          <w:sz w:val="20"/>
          <w:szCs w:val="20"/>
        </w:rPr>
        <w:t>идет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8668A">
        <w:rPr>
          <w:rFonts w:ascii="Courier New" w:hAnsi="Courier New" w:cs="Courier New"/>
          <w:sz w:val="20"/>
          <w:szCs w:val="20"/>
        </w:rPr>
        <w:t>ожидание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8668A">
        <w:rPr>
          <w:rFonts w:ascii="Courier New" w:hAnsi="Courier New" w:cs="Courier New"/>
          <w:sz w:val="20"/>
          <w:szCs w:val="20"/>
        </w:rPr>
        <w:t>стабилизации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8668A">
        <w:rPr>
          <w:rFonts w:ascii="Courier New" w:hAnsi="Courier New" w:cs="Courier New"/>
          <w:sz w:val="20"/>
          <w:szCs w:val="20"/>
        </w:rPr>
        <w:t>кнопки</w:t>
      </w:r>
      <w:r w:rsidRPr="00F8668A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5F4792E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62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57DC1FB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63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volatile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unsigned int s1_debounce = 0;</w:t>
      </w:r>
    </w:p>
    <w:p w14:paraId="32B9308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64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volatile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unsigned int s2_debounce = 0;</w:t>
      </w:r>
    </w:p>
    <w:p w14:paraId="058799B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65 </w:t>
      </w:r>
    </w:p>
    <w:p w14:paraId="3E20BFD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66 </w:t>
      </w:r>
    </w:p>
    <w:p w14:paraId="096BB9E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67 /*</w:t>
      </w:r>
    </w:p>
    <w:p w14:paraId="04C87C6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68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Последнее подтвержденное состояние кнопки:</w:t>
      </w:r>
    </w:p>
    <w:p w14:paraId="1A5899C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69  *</w:t>
      </w:r>
      <w:proofErr w:type="gramEnd"/>
    </w:p>
    <w:p w14:paraId="54109A3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70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1 - отпущена</w:t>
      </w:r>
    </w:p>
    <w:p w14:paraId="1BF94D4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71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0 - нажата</w:t>
      </w:r>
    </w:p>
    <w:p w14:paraId="46159A9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72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45D7925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73 volatile unsigned char s1_state = 1;</w:t>
      </w:r>
    </w:p>
    <w:p w14:paraId="7A16733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74 volatile unsigned char s2_state = 1;</w:t>
      </w:r>
    </w:p>
    <w:p w14:paraId="4A4DF93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75 </w:t>
      </w:r>
    </w:p>
    <w:p w14:paraId="2C5F7C4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76 </w:t>
      </w:r>
    </w:p>
    <w:p w14:paraId="663008A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77 /* =========================================================</w:t>
      </w:r>
    </w:p>
    <w:p w14:paraId="5BC8225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78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8668A">
        <w:rPr>
          <w:rFonts w:ascii="Courier New" w:hAnsi="Courier New" w:cs="Courier New"/>
          <w:sz w:val="20"/>
          <w:szCs w:val="20"/>
        </w:rPr>
        <w:t>Запуск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8668A">
        <w:rPr>
          <w:rFonts w:ascii="Courier New" w:hAnsi="Courier New" w:cs="Courier New"/>
          <w:sz w:val="20"/>
          <w:szCs w:val="20"/>
        </w:rPr>
        <w:t>импульса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LED1</w:t>
      </w:r>
    </w:p>
    <w:p w14:paraId="27D953B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79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========================================================= */</w:t>
      </w:r>
    </w:p>
    <w:p w14:paraId="576E837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80 </w:t>
      </w:r>
    </w:p>
    <w:p w14:paraId="45B5D46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81 void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start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>_LED1_pulse(void)</w:t>
      </w:r>
    </w:p>
    <w:p w14:paraId="6BA2566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82 {</w:t>
      </w:r>
    </w:p>
    <w:p w14:paraId="4DD95ED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83     /*</w:t>
      </w:r>
    </w:p>
    <w:p w14:paraId="2719665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84      * Включаем LED1.</w:t>
      </w:r>
    </w:p>
    <w:p w14:paraId="147886A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85      */</w:t>
      </w:r>
    </w:p>
    <w:p w14:paraId="6ED1929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86     P1OUT |= LED1;</w:t>
      </w:r>
    </w:p>
    <w:p w14:paraId="78F1D5B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87 </w:t>
      </w:r>
    </w:p>
    <w:p w14:paraId="709FC68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88     /*</w:t>
      </w:r>
    </w:p>
    <w:p w14:paraId="3C904A8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89      * Через 100 прерываний таймера</w:t>
      </w:r>
    </w:p>
    <w:p w14:paraId="06876E3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90      * </w:t>
      </w:r>
      <w:r w:rsidRPr="00F8668A">
        <w:rPr>
          <w:rFonts w:ascii="Courier New" w:hAnsi="Courier New" w:cs="Courier New"/>
          <w:sz w:val="20"/>
          <w:szCs w:val="20"/>
        </w:rPr>
        <w:t>светодиод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8668A">
        <w:rPr>
          <w:rFonts w:ascii="Courier New" w:hAnsi="Courier New" w:cs="Courier New"/>
          <w:sz w:val="20"/>
          <w:szCs w:val="20"/>
        </w:rPr>
        <w:t>будет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8668A">
        <w:rPr>
          <w:rFonts w:ascii="Courier New" w:hAnsi="Courier New" w:cs="Courier New"/>
          <w:sz w:val="20"/>
          <w:szCs w:val="20"/>
        </w:rPr>
        <w:t>выключен</w:t>
      </w:r>
      <w:r w:rsidRPr="00F8668A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149BF9A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91      */</w:t>
      </w:r>
    </w:p>
    <w:p w14:paraId="3EC5C5C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92     led1_timer = PULSE_TIME;</w:t>
      </w:r>
    </w:p>
    <w:p w14:paraId="44402C2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93 }</w:t>
      </w:r>
      <w:proofErr w:type="gramEnd"/>
    </w:p>
    <w:p w14:paraId="6CEB4A2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94 </w:t>
      </w:r>
    </w:p>
    <w:p w14:paraId="1988C6E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95 </w:t>
      </w:r>
    </w:p>
    <w:p w14:paraId="2F42AAB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96 /* =========================================================</w:t>
      </w:r>
    </w:p>
    <w:p w14:paraId="2B9CD7F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97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8668A">
        <w:rPr>
          <w:rFonts w:ascii="Courier New" w:hAnsi="Courier New" w:cs="Courier New"/>
          <w:sz w:val="20"/>
          <w:szCs w:val="20"/>
        </w:rPr>
        <w:t>Запуск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8668A">
        <w:rPr>
          <w:rFonts w:ascii="Courier New" w:hAnsi="Courier New" w:cs="Courier New"/>
          <w:sz w:val="20"/>
          <w:szCs w:val="20"/>
        </w:rPr>
        <w:t>импульса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LED3</w:t>
      </w:r>
    </w:p>
    <w:p w14:paraId="3B153D1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98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========================================================= */</w:t>
      </w:r>
    </w:p>
    <w:p w14:paraId="38D5CE4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99 </w:t>
      </w:r>
    </w:p>
    <w:p w14:paraId="7D57971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100 void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start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>_LED3_pulse(void)</w:t>
      </w:r>
    </w:p>
    <w:p w14:paraId="244B4B2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101 {</w:t>
      </w:r>
    </w:p>
    <w:p w14:paraId="778E16D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102     /*</w:t>
      </w:r>
    </w:p>
    <w:p w14:paraId="210E23F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103      * </w:t>
      </w:r>
      <w:r w:rsidRPr="00F8668A">
        <w:rPr>
          <w:rFonts w:ascii="Courier New" w:hAnsi="Courier New" w:cs="Courier New"/>
          <w:sz w:val="20"/>
          <w:szCs w:val="20"/>
        </w:rPr>
        <w:t>Включаем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LED3.</w:t>
      </w:r>
    </w:p>
    <w:p w14:paraId="3687BFF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104      */</w:t>
      </w:r>
    </w:p>
    <w:p w14:paraId="10DCF1E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105     P8OUT |= LED3;</w:t>
      </w:r>
    </w:p>
    <w:p w14:paraId="0739E09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106 </w:t>
      </w:r>
    </w:p>
    <w:p w14:paraId="526A1CB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107     /*</w:t>
      </w:r>
    </w:p>
    <w:p w14:paraId="4BDC1E6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108      * </w:t>
      </w:r>
      <w:r w:rsidRPr="00F8668A">
        <w:rPr>
          <w:rFonts w:ascii="Courier New" w:hAnsi="Courier New" w:cs="Courier New"/>
          <w:sz w:val="20"/>
          <w:szCs w:val="20"/>
        </w:rPr>
        <w:t>Через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100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8668A">
        <w:rPr>
          <w:rFonts w:ascii="Courier New" w:hAnsi="Courier New" w:cs="Courier New"/>
          <w:sz w:val="20"/>
          <w:szCs w:val="20"/>
        </w:rPr>
        <w:t>выключим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LED3.</w:t>
      </w:r>
    </w:p>
    <w:p w14:paraId="5687164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109      */</w:t>
      </w:r>
    </w:p>
    <w:p w14:paraId="176F93B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110     led3_timer = PULSE_TIME;</w:t>
      </w:r>
    </w:p>
    <w:p w14:paraId="2E82A41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111 }</w:t>
      </w:r>
      <w:proofErr w:type="gramEnd"/>
    </w:p>
    <w:p w14:paraId="64DE645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112 </w:t>
      </w:r>
    </w:p>
    <w:p w14:paraId="42BD4BB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113 </w:t>
      </w:r>
    </w:p>
    <w:p w14:paraId="730E254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114 /* =========================================================</w:t>
      </w:r>
    </w:p>
    <w:p w14:paraId="00B8524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115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MAIN</w:t>
      </w:r>
    </w:p>
    <w:p w14:paraId="3A387C6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116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========================================================= */</w:t>
      </w:r>
    </w:p>
    <w:p w14:paraId="240A424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117 </w:t>
      </w:r>
    </w:p>
    <w:p w14:paraId="389CA90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118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>)</w:t>
      </w:r>
    </w:p>
    <w:p w14:paraId="6D0E581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119 {</w:t>
      </w:r>
    </w:p>
    <w:p w14:paraId="5A55B08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lastRenderedPageBreak/>
        <w:t>120     /*</w:t>
      </w:r>
    </w:p>
    <w:p w14:paraId="246162B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121      * Останавливаем сторожевой таймер.</w:t>
      </w:r>
    </w:p>
    <w:p w14:paraId="4715BBA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122      */</w:t>
      </w:r>
    </w:p>
    <w:p w14:paraId="27CC20E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123     WDTCTL = WDTPW | WDTHOLD;</w:t>
      </w:r>
    </w:p>
    <w:p w14:paraId="5D17ED3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124 </w:t>
      </w:r>
    </w:p>
    <w:p w14:paraId="79F4AEB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125 </w:t>
      </w:r>
    </w:p>
    <w:p w14:paraId="3ADEE0B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126     /* =====================================================</w:t>
      </w:r>
    </w:p>
    <w:p w14:paraId="135ED43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127      * LED1</w:t>
      </w:r>
    </w:p>
    <w:p w14:paraId="3800541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128      * ===================================================== */</w:t>
      </w:r>
    </w:p>
    <w:p w14:paraId="7FA6D7D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129 </w:t>
      </w:r>
    </w:p>
    <w:p w14:paraId="3EB312A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130     P1DIR |= LED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1;   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  // P1.0 - </w:t>
      </w:r>
      <w:r w:rsidRPr="00F8668A">
        <w:rPr>
          <w:rFonts w:ascii="Courier New" w:hAnsi="Courier New" w:cs="Courier New"/>
          <w:sz w:val="20"/>
          <w:szCs w:val="20"/>
        </w:rPr>
        <w:t>выход</w:t>
      </w:r>
    </w:p>
    <w:p w14:paraId="76DF1EF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131     P1OUT &amp;= ~LED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1;   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 // LED1 </w:t>
      </w:r>
      <w:r w:rsidRPr="00F8668A">
        <w:rPr>
          <w:rFonts w:ascii="Courier New" w:hAnsi="Courier New" w:cs="Courier New"/>
          <w:sz w:val="20"/>
          <w:szCs w:val="20"/>
        </w:rPr>
        <w:t>выключен</w:t>
      </w:r>
    </w:p>
    <w:p w14:paraId="68B4514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132 </w:t>
      </w:r>
    </w:p>
    <w:p w14:paraId="689E354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133 </w:t>
      </w:r>
    </w:p>
    <w:p w14:paraId="186FD37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134     /* =====================================================</w:t>
      </w:r>
    </w:p>
    <w:p w14:paraId="151160A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135      * LED3</w:t>
      </w:r>
    </w:p>
    <w:p w14:paraId="56B6361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136      * ===================================================== */</w:t>
      </w:r>
    </w:p>
    <w:p w14:paraId="274521F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137 </w:t>
      </w:r>
    </w:p>
    <w:p w14:paraId="2235AB6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138     P8DIR |= LED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3;   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  // P8.3 - </w:t>
      </w:r>
      <w:r w:rsidRPr="00F8668A">
        <w:rPr>
          <w:rFonts w:ascii="Courier New" w:hAnsi="Courier New" w:cs="Courier New"/>
          <w:sz w:val="20"/>
          <w:szCs w:val="20"/>
        </w:rPr>
        <w:t>выход</w:t>
      </w:r>
    </w:p>
    <w:p w14:paraId="7FFD1C4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139     P8OUT &amp;= ~LED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3;   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 // LED3 </w:t>
      </w:r>
      <w:r w:rsidRPr="00F8668A">
        <w:rPr>
          <w:rFonts w:ascii="Courier New" w:hAnsi="Courier New" w:cs="Courier New"/>
          <w:sz w:val="20"/>
          <w:szCs w:val="20"/>
        </w:rPr>
        <w:t>выключен</w:t>
      </w:r>
    </w:p>
    <w:p w14:paraId="2C32C0C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140 </w:t>
      </w:r>
    </w:p>
    <w:p w14:paraId="321AB59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141 </w:t>
      </w:r>
    </w:p>
    <w:p w14:paraId="45B4274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142     /* =====================================================</w:t>
      </w:r>
    </w:p>
    <w:p w14:paraId="2B53EA6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143      * </w:t>
      </w:r>
      <w:r w:rsidRPr="00F8668A">
        <w:rPr>
          <w:rFonts w:ascii="Courier New" w:hAnsi="Courier New" w:cs="Courier New"/>
          <w:sz w:val="20"/>
          <w:szCs w:val="20"/>
        </w:rPr>
        <w:t>Кнопка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S1</w:t>
      </w:r>
    </w:p>
    <w:p w14:paraId="4D54EEF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144      * ===================================================== */</w:t>
      </w:r>
    </w:p>
    <w:p w14:paraId="4E60BA1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145 </w:t>
      </w:r>
    </w:p>
    <w:p w14:paraId="6FCF28C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146     P1DIR &amp;= ~S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1;   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   // P1.7 - </w:t>
      </w:r>
      <w:r w:rsidRPr="00F8668A">
        <w:rPr>
          <w:rFonts w:ascii="Courier New" w:hAnsi="Courier New" w:cs="Courier New"/>
          <w:sz w:val="20"/>
          <w:szCs w:val="20"/>
        </w:rPr>
        <w:t>вход</w:t>
      </w:r>
    </w:p>
    <w:p w14:paraId="795CCEE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147 </w:t>
      </w:r>
    </w:p>
    <w:p w14:paraId="787B82E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148     P1REN |= S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1;   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      // разрешаем встроенный резистор</w:t>
      </w:r>
    </w:p>
    <w:p w14:paraId="355A07A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149     P1OUT |= S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1;   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      //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pull-up</w:t>
      </w:r>
      <w:proofErr w:type="spellEnd"/>
    </w:p>
    <w:p w14:paraId="59E35D0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150 </w:t>
      </w:r>
    </w:p>
    <w:p w14:paraId="02743EC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151     /*</w:t>
      </w:r>
    </w:p>
    <w:p w14:paraId="4098B6A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152      * При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pull-up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>:</w:t>
      </w:r>
    </w:p>
    <w:p w14:paraId="3DA3E92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153      *</w:t>
      </w:r>
    </w:p>
    <w:p w14:paraId="54346EC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154      * отпущена -&gt; 1</w:t>
      </w:r>
    </w:p>
    <w:p w14:paraId="7A89F06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155      * нажата   -&gt; 0</w:t>
      </w:r>
    </w:p>
    <w:p w14:paraId="18D876C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156      *</w:t>
      </w:r>
    </w:p>
    <w:p w14:paraId="4351CF1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157      * Поэтому сначала ожидаем переход:</w:t>
      </w:r>
    </w:p>
    <w:p w14:paraId="3481950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158      *</w:t>
      </w:r>
    </w:p>
    <w:p w14:paraId="6A3FA6F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159      * 1 -&gt; 0</w:t>
      </w:r>
    </w:p>
    <w:p w14:paraId="26F5B8D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160      *</w:t>
      </w:r>
    </w:p>
    <w:p w14:paraId="3BBFBDE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161      * то есть спадающий фронт.</w:t>
      </w:r>
    </w:p>
    <w:p w14:paraId="45E6406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162      */</w:t>
      </w:r>
    </w:p>
    <w:p w14:paraId="2D41B3A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163     P1IES |= S1;</w:t>
      </w:r>
    </w:p>
    <w:p w14:paraId="4C96717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164 </w:t>
      </w:r>
    </w:p>
    <w:p w14:paraId="428B29C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165     P1IFG &amp;= ~S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1;   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     // очистить флаг</w:t>
      </w:r>
    </w:p>
    <w:p w14:paraId="6FCFCCA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166     P1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>IE  |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>= S1;          // разрешить прерывание</w:t>
      </w:r>
    </w:p>
    <w:p w14:paraId="11EB166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167 </w:t>
      </w:r>
    </w:p>
    <w:p w14:paraId="02C86C3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168 </w:t>
      </w:r>
    </w:p>
    <w:p w14:paraId="5DECC6F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169     /* =====================================================</w:t>
      </w:r>
    </w:p>
    <w:p w14:paraId="5F9A8A3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170      * Кнопка S2</w:t>
      </w:r>
    </w:p>
    <w:p w14:paraId="46B43FB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171      * ===================================================== */</w:t>
      </w:r>
    </w:p>
    <w:p w14:paraId="0BFCEEA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172 </w:t>
      </w:r>
    </w:p>
    <w:p w14:paraId="015C45B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173     P2DIR &amp;= ~S2;</w:t>
      </w:r>
    </w:p>
    <w:p w14:paraId="4BEBA7D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174 </w:t>
      </w:r>
    </w:p>
    <w:p w14:paraId="2A93CB7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175     P2REN |= S2;</w:t>
      </w:r>
    </w:p>
    <w:p w14:paraId="02F05A3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176     P2OUT |= S2;</w:t>
      </w:r>
    </w:p>
    <w:p w14:paraId="59C0966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177 </w:t>
      </w:r>
    </w:p>
    <w:p w14:paraId="4C56419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178     /*</w:t>
      </w:r>
    </w:p>
    <w:p w14:paraId="241EFE5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179      * Сначала также ждем нажатие:</w:t>
      </w:r>
    </w:p>
    <w:p w14:paraId="5411450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180      *</w:t>
      </w:r>
    </w:p>
    <w:p w14:paraId="3592C29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181      * 1 -&gt; 0</w:t>
      </w:r>
    </w:p>
    <w:p w14:paraId="5A3FDD8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182      */</w:t>
      </w:r>
    </w:p>
    <w:p w14:paraId="5F22EA4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lastRenderedPageBreak/>
        <w:t>183     P2IES |= S2;</w:t>
      </w:r>
    </w:p>
    <w:p w14:paraId="5983466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184 </w:t>
      </w:r>
    </w:p>
    <w:p w14:paraId="1C31446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185     P2IFG &amp;= ~S2;</w:t>
      </w:r>
    </w:p>
    <w:p w14:paraId="291ABD0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186     P2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IE  |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>= S2;</w:t>
      </w:r>
    </w:p>
    <w:p w14:paraId="01D173B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187 </w:t>
      </w:r>
    </w:p>
    <w:p w14:paraId="5B509DE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188 </w:t>
      </w:r>
    </w:p>
    <w:p w14:paraId="3EC674C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189     /* =====================================================</w:t>
      </w:r>
    </w:p>
    <w:p w14:paraId="5E7A8FD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190      * Timer A0</w:t>
      </w:r>
    </w:p>
    <w:p w14:paraId="1EED28F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191      * ===================================================== */</w:t>
      </w:r>
    </w:p>
    <w:p w14:paraId="0B4A2B6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192 </w:t>
      </w:r>
    </w:p>
    <w:p w14:paraId="376F0E4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193 /*</w:t>
      </w:r>
    </w:p>
    <w:p w14:paraId="3A8415D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194      * Используем режим UP.</w:t>
      </w:r>
    </w:p>
    <w:p w14:paraId="78475EC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195      *</w:t>
      </w:r>
    </w:p>
    <w:p w14:paraId="650AF70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196      * SMCLK примерно 1 МГц.</w:t>
      </w:r>
    </w:p>
    <w:p w14:paraId="70B42E3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197      *</w:t>
      </w:r>
    </w:p>
    <w:p w14:paraId="4B5F0B2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198      * TA0 считает:</w:t>
      </w:r>
    </w:p>
    <w:p w14:paraId="183B3F6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199      *</w:t>
      </w:r>
    </w:p>
    <w:p w14:paraId="33FCAF7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200      * 0 -&gt; 1 -&gt; ... -&gt; 999 -&gt; 0</w:t>
      </w:r>
    </w:p>
    <w:p w14:paraId="7FE3EF3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201      *</w:t>
      </w:r>
    </w:p>
    <w:p w14:paraId="665C4D3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202      * То есть прерывание возникает примерно</w:t>
      </w:r>
    </w:p>
    <w:p w14:paraId="7E0C3BE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203      * один раз в 1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>.</w:t>
      </w:r>
    </w:p>
    <w:p w14:paraId="366415B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204      */</w:t>
      </w:r>
    </w:p>
    <w:p w14:paraId="38A1076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205 </w:t>
      </w:r>
    </w:p>
    <w:p w14:paraId="14A708E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206     TA0CCR0 = 999;</w:t>
      </w:r>
    </w:p>
    <w:p w14:paraId="670CC4F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207 </w:t>
      </w:r>
    </w:p>
    <w:p w14:paraId="6FECB25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208     /*</w:t>
      </w:r>
    </w:p>
    <w:p w14:paraId="6682641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209      * Разрешаем прерывание CCR0.</w:t>
      </w:r>
    </w:p>
    <w:p w14:paraId="3346678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210      */</w:t>
      </w:r>
    </w:p>
    <w:p w14:paraId="2EFF519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211     TA0CCTL0 = CCIE;</w:t>
      </w:r>
    </w:p>
    <w:p w14:paraId="13EA88C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212 </w:t>
      </w:r>
    </w:p>
    <w:p w14:paraId="278E934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213     /*</w:t>
      </w:r>
    </w:p>
    <w:p w14:paraId="23B5328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214      * TASSEL__SMCLK - источник SMCLK</w:t>
      </w:r>
    </w:p>
    <w:p w14:paraId="7961660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215      * MC__UP        - режим прямого счета</w:t>
      </w:r>
    </w:p>
    <w:p w14:paraId="2893D85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216      * TACLR         - очистить счетчик</w:t>
      </w:r>
    </w:p>
    <w:p w14:paraId="4AE015B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217      */</w:t>
      </w:r>
    </w:p>
    <w:p w14:paraId="11ADF49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218     TA0CTL = TASSEL__SMCLK |</w:t>
      </w:r>
    </w:p>
    <w:p w14:paraId="598CCF9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219              MC__UP |</w:t>
      </w:r>
    </w:p>
    <w:p w14:paraId="0A03ECE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220              TACLR;</w:t>
      </w:r>
    </w:p>
    <w:p w14:paraId="53A4441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221 </w:t>
      </w:r>
    </w:p>
    <w:p w14:paraId="5FD50EF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222 </w:t>
      </w:r>
    </w:p>
    <w:p w14:paraId="0BAB965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223     /*</w:t>
      </w:r>
    </w:p>
    <w:p w14:paraId="50B41A9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224      * Переходим в режим пониженного энергопотребления.</w:t>
      </w:r>
    </w:p>
    <w:p w14:paraId="286D048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225      *</w:t>
      </w:r>
    </w:p>
    <w:p w14:paraId="7953513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226      * CPU останавливается.</w:t>
      </w:r>
    </w:p>
    <w:p w14:paraId="0C5F57D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227      * Таймер продолжает работать.</w:t>
      </w:r>
    </w:p>
    <w:p w14:paraId="40BA8BA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228      * Прерывания разрешены.</w:t>
      </w:r>
    </w:p>
    <w:p w14:paraId="4F8B913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229      */</w:t>
      </w:r>
    </w:p>
    <w:p w14:paraId="384F53E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230     __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bis_SR_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>register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>(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>LPM0_bits | GIE);</w:t>
      </w:r>
    </w:p>
    <w:p w14:paraId="5653C6F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231 </w:t>
      </w:r>
    </w:p>
    <w:p w14:paraId="67042AE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232     __</w:t>
      </w:r>
      <w:proofErr w:type="spellStart"/>
      <w:r w:rsidRPr="00F8668A">
        <w:rPr>
          <w:rFonts w:ascii="Courier New" w:hAnsi="Courier New" w:cs="Courier New"/>
          <w:sz w:val="20"/>
          <w:szCs w:val="20"/>
          <w:lang w:val="en-US"/>
        </w:rPr>
        <w:t>no_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operation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5EF86F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233 </w:t>
      </w:r>
    </w:p>
    <w:p w14:paraId="711A56E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234     return 0;</w:t>
      </w:r>
    </w:p>
    <w:p w14:paraId="1A8592B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235 }</w:t>
      </w:r>
      <w:proofErr w:type="gramEnd"/>
    </w:p>
    <w:p w14:paraId="115A87C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236 </w:t>
      </w:r>
    </w:p>
    <w:p w14:paraId="59174BC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237 </w:t>
      </w:r>
    </w:p>
    <w:p w14:paraId="6DC23E5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238 /* =========================================================</w:t>
      </w:r>
    </w:p>
    <w:p w14:paraId="4FDEB34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239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8668A">
        <w:rPr>
          <w:rFonts w:ascii="Courier New" w:hAnsi="Courier New" w:cs="Courier New"/>
          <w:sz w:val="20"/>
          <w:szCs w:val="20"/>
        </w:rPr>
        <w:t>Прерывание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8668A">
        <w:rPr>
          <w:rFonts w:ascii="Courier New" w:hAnsi="Courier New" w:cs="Courier New"/>
          <w:sz w:val="20"/>
          <w:szCs w:val="20"/>
        </w:rPr>
        <w:t>кнопки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S1</w:t>
      </w:r>
    </w:p>
    <w:p w14:paraId="2D8F6CB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240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========================================================= */</w:t>
      </w:r>
    </w:p>
    <w:p w14:paraId="7249EFA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241 </w:t>
      </w:r>
    </w:p>
    <w:p w14:paraId="197CF28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242 #pragma vector=PORT1_VECTOR</w:t>
      </w:r>
    </w:p>
    <w:p w14:paraId="6971ED4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243 __interrupt void PORT1_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ISR(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>void)</w:t>
      </w:r>
    </w:p>
    <w:p w14:paraId="52A99A4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244 {</w:t>
      </w:r>
    </w:p>
    <w:p w14:paraId="4F8FB66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245    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if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 xml:space="preserve"> (P1IFG &amp; S1)</w:t>
      </w:r>
    </w:p>
    <w:p w14:paraId="5755AB3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lastRenderedPageBreak/>
        <w:t xml:space="preserve">246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0C964B5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247         /*</w:t>
      </w:r>
    </w:p>
    <w:p w14:paraId="7CD5848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248          * Сразу запрещаем новые прерывания S1,</w:t>
      </w:r>
    </w:p>
    <w:p w14:paraId="2649F7C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249          * чтобы дребезг контактов не создавал</w:t>
      </w:r>
    </w:p>
    <w:p w14:paraId="7EB4355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250          * множество событий.</w:t>
      </w:r>
    </w:p>
    <w:p w14:paraId="626EF11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251          */</w:t>
      </w:r>
    </w:p>
    <w:p w14:paraId="5524F3D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252         P1IE &amp;= ~S1;</w:t>
      </w:r>
    </w:p>
    <w:p w14:paraId="05AABD0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253 </w:t>
      </w:r>
    </w:p>
    <w:p w14:paraId="02223AB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254         /*</w:t>
      </w:r>
    </w:p>
    <w:p w14:paraId="7633466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255          * Сбрасываем флаг.</w:t>
      </w:r>
    </w:p>
    <w:p w14:paraId="2821126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256          */</w:t>
      </w:r>
    </w:p>
    <w:p w14:paraId="17CAAA6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257         P1IFG &amp;= ~S1;</w:t>
      </w:r>
    </w:p>
    <w:p w14:paraId="54F79D0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258 </w:t>
      </w:r>
    </w:p>
    <w:p w14:paraId="3A5052E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259         /*</w:t>
      </w:r>
    </w:p>
    <w:p w14:paraId="3688A88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260          * Запускаем 20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антидребезга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>.</w:t>
      </w:r>
    </w:p>
    <w:p w14:paraId="33B6299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261          *</w:t>
      </w:r>
    </w:p>
    <w:p w14:paraId="6E6785C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262          * Здесь мы НЕ определяем,</w:t>
      </w:r>
    </w:p>
    <w:p w14:paraId="148465B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263          * нажата кнопка или отпущена.</w:t>
      </w:r>
    </w:p>
    <w:p w14:paraId="363F9E8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264          *</w:t>
      </w:r>
    </w:p>
    <w:p w14:paraId="41B2B5C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265          * Это будет сделано только через 20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>,</w:t>
      </w:r>
    </w:p>
    <w:p w14:paraId="7FF5823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266          * когда контакт стабилизируется.</w:t>
      </w:r>
    </w:p>
    <w:p w14:paraId="089164C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267          */</w:t>
      </w:r>
    </w:p>
    <w:p w14:paraId="4CD3F63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268         s1_debounce = DEBOUNCE_TIME;</w:t>
      </w:r>
    </w:p>
    <w:p w14:paraId="7A9A7B1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269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1371280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270 }</w:t>
      </w:r>
      <w:proofErr w:type="gramEnd"/>
    </w:p>
    <w:p w14:paraId="7718719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271 </w:t>
      </w:r>
    </w:p>
    <w:p w14:paraId="7FC9EB9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272 </w:t>
      </w:r>
    </w:p>
    <w:p w14:paraId="0060F6B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273 /* =========================================================</w:t>
      </w:r>
    </w:p>
    <w:p w14:paraId="22E5E77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274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Прерывание кнопки S2</w:t>
      </w:r>
    </w:p>
    <w:p w14:paraId="68ED3B9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275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========================================================= */</w:t>
      </w:r>
    </w:p>
    <w:p w14:paraId="7013C7A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276 </w:t>
      </w:r>
    </w:p>
    <w:p w14:paraId="41E01E0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277 #pragma vector=PORT2_VECTOR</w:t>
      </w:r>
    </w:p>
    <w:p w14:paraId="4DEDA94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278 __interrupt void PORT2_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ISR(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>void)</w:t>
      </w:r>
    </w:p>
    <w:p w14:paraId="3183A00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279 {</w:t>
      </w:r>
    </w:p>
    <w:p w14:paraId="219EC57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280    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if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 xml:space="preserve"> (P2IFG &amp; S2)</w:t>
      </w:r>
    </w:p>
    <w:p w14:paraId="630B5F4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281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4652B48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282         /*</w:t>
      </w:r>
    </w:p>
    <w:p w14:paraId="6DE39BE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283          * Запрещаем новые прерывания</w:t>
      </w:r>
    </w:p>
    <w:p w14:paraId="4FE1652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284          * до окончания дребезга.</w:t>
      </w:r>
    </w:p>
    <w:p w14:paraId="14F280D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285          */</w:t>
      </w:r>
    </w:p>
    <w:p w14:paraId="364521E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286         P2IE &amp;= ~S2;</w:t>
      </w:r>
    </w:p>
    <w:p w14:paraId="153363E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287 </w:t>
      </w:r>
    </w:p>
    <w:p w14:paraId="6F8D6B5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288         P2IFG &amp;= ~S2;</w:t>
      </w:r>
    </w:p>
    <w:p w14:paraId="1F5BC63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289 </w:t>
      </w:r>
    </w:p>
    <w:p w14:paraId="1ECF1AB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290         /*</w:t>
      </w:r>
    </w:p>
    <w:p w14:paraId="0A3FF0C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291          * </w:t>
      </w:r>
      <w:r w:rsidRPr="00F8668A">
        <w:rPr>
          <w:rFonts w:ascii="Courier New" w:hAnsi="Courier New" w:cs="Courier New"/>
          <w:sz w:val="20"/>
          <w:szCs w:val="20"/>
        </w:rPr>
        <w:t>Запускаем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антидребезг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52052BD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292          */</w:t>
      </w:r>
    </w:p>
    <w:p w14:paraId="2B704C6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293         s2_debounce = DEBOUNCE_TIME;</w:t>
      </w:r>
    </w:p>
    <w:p w14:paraId="0E30993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294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7973700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295 }</w:t>
      </w:r>
      <w:proofErr w:type="gramEnd"/>
    </w:p>
    <w:p w14:paraId="5C9CD51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296 </w:t>
      </w:r>
    </w:p>
    <w:p w14:paraId="07A6CD0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297 </w:t>
      </w:r>
    </w:p>
    <w:p w14:paraId="2513ABC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298 /* =========================================================</w:t>
      </w:r>
    </w:p>
    <w:p w14:paraId="7EB1DA4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299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Прерывание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Timer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 xml:space="preserve"> A0</w:t>
      </w:r>
    </w:p>
    <w:p w14:paraId="080F4EE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300  *</w:t>
      </w:r>
      <w:proofErr w:type="gramEnd"/>
    </w:p>
    <w:p w14:paraId="4E52B27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301  *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 xml:space="preserve"> Выполняется примерно каждые 1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>.</w:t>
      </w:r>
    </w:p>
    <w:p w14:paraId="55960C3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302  *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========================================================= */</w:t>
      </w:r>
    </w:p>
    <w:p w14:paraId="785FC3F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303 </w:t>
      </w:r>
    </w:p>
    <w:p w14:paraId="0CEEC69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304 #pragma vector=TIMER0_A0_VECTOR</w:t>
      </w:r>
    </w:p>
    <w:p w14:paraId="3F451DC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305 __interrupt void TIMER0_A0_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ISR(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>void)</w:t>
      </w:r>
    </w:p>
    <w:p w14:paraId="5993C7A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306 {</w:t>
      </w:r>
    </w:p>
    <w:p w14:paraId="155F87F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307     /* =====================================================</w:t>
      </w:r>
    </w:p>
    <w:p w14:paraId="0CF00C5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308      * </w:t>
      </w:r>
      <w:r w:rsidRPr="00F8668A">
        <w:rPr>
          <w:rFonts w:ascii="Courier New" w:hAnsi="Courier New" w:cs="Courier New"/>
          <w:sz w:val="20"/>
          <w:szCs w:val="20"/>
        </w:rPr>
        <w:t>Обработка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8668A">
        <w:rPr>
          <w:rFonts w:ascii="Courier New" w:hAnsi="Courier New" w:cs="Courier New"/>
          <w:sz w:val="20"/>
          <w:szCs w:val="20"/>
        </w:rPr>
        <w:t>импульса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LED1</w:t>
      </w:r>
    </w:p>
    <w:p w14:paraId="70151D0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lastRenderedPageBreak/>
        <w:t>309      * ===================================================== */</w:t>
      </w:r>
    </w:p>
    <w:p w14:paraId="75073F5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310 </w:t>
      </w:r>
    </w:p>
    <w:p w14:paraId="3216475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311     if (led1_timer &gt; 0)</w:t>
      </w:r>
    </w:p>
    <w:p w14:paraId="1BBAF6B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312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6E97DA3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313         led1_timer--;</w:t>
      </w:r>
    </w:p>
    <w:p w14:paraId="529A727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314 </w:t>
      </w:r>
    </w:p>
    <w:p w14:paraId="0A2682B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315         /*</w:t>
      </w:r>
    </w:p>
    <w:p w14:paraId="0271A2D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316          * Когда прошло 100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>,</w:t>
      </w:r>
    </w:p>
    <w:p w14:paraId="5C81BFD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317          * </w:t>
      </w:r>
      <w:r w:rsidRPr="00F8668A">
        <w:rPr>
          <w:rFonts w:ascii="Courier New" w:hAnsi="Courier New" w:cs="Courier New"/>
          <w:sz w:val="20"/>
          <w:szCs w:val="20"/>
        </w:rPr>
        <w:t>выключаем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LED1.</w:t>
      </w:r>
    </w:p>
    <w:p w14:paraId="78A986D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318          */</w:t>
      </w:r>
    </w:p>
    <w:p w14:paraId="1AA751A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319         if (led1_timer == 0)</w:t>
      </w:r>
    </w:p>
    <w:p w14:paraId="1FF55D0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320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22FF713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321             P1OUT &amp;= ~LED1;</w:t>
      </w:r>
    </w:p>
    <w:p w14:paraId="3CA765B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322 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7CF5ADF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323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781FB51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324 </w:t>
      </w:r>
    </w:p>
    <w:p w14:paraId="7372535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325 </w:t>
      </w:r>
    </w:p>
    <w:p w14:paraId="03F549A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326     /* =====================================================</w:t>
      </w:r>
    </w:p>
    <w:p w14:paraId="7416E23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327      * </w:t>
      </w:r>
      <w:r w:rsidRPr="00F8668A">
        <w:rPr>
          <w:rFonts w:ascii="Courier New" w:hAnsi="Courier New" w:cs="Courier New"/>
          <w:sz w:val="20"/>
          <w:szCs w:val="20"/>
        </w:rPr>
        <w:t>Обработка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8668A">
        <w:rPr>
          <w:rFonts w:ascii="Courier New" w:hAnsi="Courier New" w:cs="Courier New"/>
          <w:sz w:val="20"/>
          <w:szCs w:val="20"/>
        </w:rPr>
        <w:t>импульса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LED3</w:t>
      </w:r>
    </w:p>
    <w:p w14:paraId="2CF1E07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328      * ===================================================== */</w:t>
      </w:r>
    </w:p>
    <w:p w14:paraId="563D89A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329 </w:t>
      </w:r>
    </w:p>
    <w:p w14:paraId="11D6A3A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330     if (led3_timer &gt; 0)</w:t>
      </w:r>
    </w:p>
    <w:p w14:paraId="7250612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331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10AB22A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332         led3_timer--;</w:t>
      </w:r>
    </w:p>
    <w:p w14:paraId="105E321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333 </w:t>
      </w:r>
    </w:p>
    <w:p w14:paraId="08B3B39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334         if (led3_timer == 0)</w:t>
      </w:r>
    </w:p>
    <w:p w14:paraId="70FE1DB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335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5FC60E1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336             P8OUT &amp;= ~LED3;</w:t>
      </w:r>
    </w:p>
    <w:p w14:paraId="4C16FBF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337 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28CE1A3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338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05D15D4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339 </w:t>
      </w:r>
    </w:p>
    <w:p w14:paraId="4BF3E20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340 </w:t>
      </w:r>
    </w:p>
    <w:p w14:paraId="6632143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341     /* =====================================================</w:t>
      </w:r>
    </w:p>
    <w:p w14:paraId="2A3E18E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342      *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Антидребезг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S1</w:t>
      </w:r>
    </w:p>
    <w:p w14:paraId="2B4E6C7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343      * ===================================================== */</w:t>
      </w:r>
    </w:p>
    <w:p w14:paraId="7AA34E6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344 </w:t>
      </w:r>
    </w:p>
    <w:p w14:paraId="660351A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345     if (s1_debounce &gt; 0)</w:t>
      </w:r>
    </w:p>
    <w:p w14:paraId="285F7EB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346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728CAAD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347         s1_debounce--;</w:t>
      </w:r>
    </w:p>
    <w:p w14:paraId="1982BFB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348 </w:t>
      </w:r>
    </w:p>
    <w:p w14:paraId="48019F9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349         /*</w:t>
      </w:r>
    </w:p>
    <w:p w14:paraId="0153D14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350          * Прошло 20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>.</w:t>
      </w:r>
    </w:p>
    <w:p w14:paraId="0790427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351          * Теперь контакт должен стабилизироваться.</w:t>
      </w:r>
    </w:p>
    <w:p w14:paraId="4452DFD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352          */</w:t>
      </w:r>
    </w:p>
    <w:p w14:paraId="3A62362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353         if (s1_debounce == 0)</w:t>
      </w:r>
    </w:p>
    <w:p w14:paraId="64C5304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354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7BD98B5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355             unsigned char </w:t>
      </w:r>
      <w:proofErr w:type="spellStart"/>
      <w:r w:rsidRPr="00F8668A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3C2DB3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356 </w:t>
      </w:r>
    </w:p>
    <w:p w14:paraId="45600AA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357             /*</w:t>
      </w:r>
    </w:p>
    <w:p w14:paraId="1086257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358              * Читаем реальное состояние кнопки.</w:t>
      </w:r>
    </w:p>
    <w:p w14:paraId="05588D9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359              */</w:t>
      </w:r>
    </w:p>
    <w:p w14:paraId="313DA72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360            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if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 xml:space="preserve"> (P1IN &amp; S1)</w:t>
      </w:r>
    </w:p>
    <w:p w14:paraId="2541C12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361    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669BF46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362                 </w:t>
      </w:r>
      <w:proofErr w:type="spellStart"/>
      <w:r w:rsidRPr="00F8668A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1;   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F8668A">
        <w:rPr>
          <w:rFonts w:ascii="Courier New" w:hAnsi="Courier New" w:cs="Courier New"/>
          <w:sz w:val="20"/>
          <w:szCs w:val="20"/>
        </w:rPr>
        <w:t>отпущена</w:t>
      </w:r>
    </w:p>
    <w:p w14:paraId="07FBB0D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363     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5DBCF6E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364             else</w:t>
      </w:r>
    </w:p>
    <w:p w14:paraId="35582BD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365    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1295EA7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366                 </w:t>
      </w:r>
      <w:proofErr w:type="spellStart"/>
      <w:r w:rsidRPr="00F8668A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0;   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F8668A">
        <w:rPr>
          <w:rFonts w:ascii="Courier New" w:hAnsi="Courier New" w:cs="Courier New"/>
          <w:sz w:val="20"/>
          <w:szCs w:val="20"/>
        </w:rPr>
        <w:t>нажата</w:t>
      </w:r>
    </w:p>
    <w:p w14:paraId="1C507C2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367 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56B86C8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368 </w:t>
      </w:r>
    </w:p>
    <w:p w14:paraId="7C27D73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369 </w:t>
      </w:r>
    </w:p>
    <w:p w14:paraId="1F7791C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370             /*</w:t>
      </w:r>
    </w:p>
    <w:p w14:paraId="49212A0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371              * Реагируем только в случае,</w:t>
      </w:r>
    </w:p>
    <w:p w14:paraId="1856567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lastRenderedPageBreak/>
        <w:t>372              * если состояние действительно изменилось.</w:t>
      </w:r>
    </w:p>
    <w:p w14:paraId="433FD9B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373              *</w:t>
      </w:r>
    </w:p>
    <w:p w14:paraId="0390FE9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374              * Благодаря этому дребезг не создает</w:t>
      </w:r>
    </w:p>
    <w:p w14:paraId="6C83423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375              * ложные импульсы.</w:t>
      </w:r>
    </w:p>
    <w:p w14:paraId="029018A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376              */</w:t>
      </w:r>
    </w:p>
    <w:p w14:paraId="6D0E0B5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377             if (</w:t>
      </w:r>
      <w:proofErr w:type="spellStart"/>
      <w:r w:rsidRPr="00F8668A">
        <w:rPr>
          <w:rFonts w:ascii="Courier New" w:hAnsi="Courier New" w:cs="Courier New"/>
          <w:sz w:val="20"/>
          <w:szCs w:val="20"/>
          <w:lang w:val="en-US"/>
        </w:rPr>
        <w:t>new_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state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>= s1_state)</w:t>
      </w:r>
    </w:p>
    <w:p w14:paraId="4ED5F88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378    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01AD120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379                 s1_state = </w:t>
      </w:r>
      <w:proofErr w:type="spellStart"/>
      <w:r w:rsidRPr="00F8668A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798E04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380 </w:t>
      </w:r>
    </w:p>
    <w:p w14:paraId="6EE189F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381                 if (</w:t>
      </w:r>
      <w:proofErr w:type="spellStart"/>
      <w:r w:rsidRPr="00F8668A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== 0)</w:t>
      </w:r>
    </w:p>
    <w:p w14:paraId="5D76CF1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382    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31F2FFF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383                     /*</w:t>
      </w:r>
    </w:p>
    <w:p w14:paraId="52528E6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384                      * Было подтверждено нажатие S1.</w:t>
      </w:r>
    </w:p>
    <w:p w14:paraId="442EFAC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385                      */</w:t>
      </w:r>
    </w:p>
    <w:p w14:paraId="5957CF4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386                     start_LED1_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>pulse(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>);</w:t>
      </w:r>
    </w:p>
    <w:p w14:paraId="18B7C3F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387     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5CE5A72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388                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else</w:t>
      </w:r>
      <w:proofErr w:type="spellEnd"/>
    </w:p>
    <w:p w14:paraId="714A8DD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389    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5431131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390                     /*</w:t>
      </w:r>
    </w:p>
    <w:p w14:paraId="79B5BE4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391                      * Было подтверждено отпускание S1.</w:t>
      </w:r>
    </w:p>
    <w:p w14:paraId="4C52A09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392                      */</w:t>
      </w:r>
    </w:p>
    <w:p w14:paraId="18E763D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393                     start_LED3_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>pulse(</w:t>
      </w:r>
      <w:proofErr w:type="gramEnd"/>
      <w:r w:rsidRPr="00F8668A">
        <w:rPr>
          <w:rFonts w:ascii="Courier New" w:hAnsi="Courier New" w:cs="Courier New"/>
          <w:sz w:val="20"/>
          <w:szCs w:val="20"/>
        </w:rPr>
        <w:t>);</w:t>
      </w:r>
    </w:p>
    <w:p w14:paraId="7FEE4F0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394     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7459A4A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395 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2E0EFCB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396 </w:t>
      </w:r>
    </w:p>
    <w:p w14:paraId="100245D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397 </w:t>
      </w:r>
    </w:p>
    <w:p w14:paraId="423EDE0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398             /*</w:t>
      </w:r>
    </w:p>
    <w:p w14:paraId="00D90CA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399              * Настраиваем фронт для следующего события.</w:t>
      </w:r>
    </w:p>
    <w:p w14:paraId="21C77FD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400              */</w:t>
      </w:r>
    </w:p>
    <w:p w14:paraId="7D8144A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401 </w:t>
      </w:r>
    </w:p>
    <w:p w14:paraId="6332F02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402            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if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 xml:space="preserve"> (s1_state == 1)</w:t>
      </w:r>
    </w:p>
    <w:p w14:paraId="3433DC9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403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44A341B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404                 /*</w:t>
      </w:r>
    </w:p>
    <w:p w14:paraId="461CB25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405                  * Сейчас кнопка отпущена.</w:t>
      </w:r>
    </w:p>
    <w:p w14:paraId="55F1A70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406                  *</w:t>
      </w:r>
    </w:p>
    <w:p w14:paraId="32A20DC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407                  * Следующее событие - нажатие:</w:t>
      </w:r>
    </w:p>
    <w:p w14:paraId="0DF6D79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408                  *</w:t>
      </w:r>
    </w:p>
    <w:p w14:paraId="51B9AF5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409                  * 1 -&gt; 0</w:t>
      </w:r>
    </w:p>
    <w:p w14:paraId="5B87B31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410                  */</w:t>
      </w:r>
    </w:p>
    <w:p w14:paraId="7FEEF63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411                 P1IES |= S1;</w:t>
      </w:r>
    </w:p>
    <w:p w14:paraId="0D695D6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412 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1E31DB5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413            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else</w:t>
      </w:r>
      <w:proofErr w:type="spellEnd"/>
    </w:p>
    <w:p w14:paraId="79B9648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414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5852CF3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415                 /*</w:t>
      </w:r>
    </w:p>
    <w:p w14:paraId="7BE5073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416                  * Сейчас кнопка нажата.</w:t>
      </w:r>
    </w:p>
    <w:p w14:paraId="1C51A6D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417                  *</w:t>
      </w:r>
    </w:p>
    <w:p w14:paraId="037A36E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418                  * Следующее событие - отпускание:</w:t>
      </w:r>
    </w:p>
    <w:p w14:paraId="02985F7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419                  *</w:t>
      </w:r>
    </w:p>
    <w:p w14:paraId="2A92DFC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420                  * 0 -&gt; 1</w:t>
      </w:r>
    </w:p>
    <w:p w14:paraId="5FA07C3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421                  */</w:t>
      </w:r>
    </w:p>
    <w:p w14:paraId="2ACA121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422                 P1IES &amp;= ~S1;</w:t>
      </w:r>
    </w:p>
    <w:p w14:paraId="2523BF9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423 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677AAEA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424 </w:t>
      </w:r>
    </w:p>
    <w:p w14:paraId="688BBEA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425 </w:t>
      </w:r>
    </w:p>
    <w:p w14:paraId="541DA8B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426             /*</w:t>
      </w:r>
    </w:p>
    <w:p w14:paraId="10DD659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427              * При переключении IES мог появиться IFG.</w:t>
      </w:r>
    </w:p>
    <w:p w14:paraId="188F432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428              * Поэтому очищаем его.</w:t>
      </w:r>
    </w:p>
    <w:p w14:paraId="4B0FD4D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429              */</w:t>
      </w:r>
    </w:p>
    <w:p w14:paraId="3965BD6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430             P1IFG &amp;= ~S1;</w:t>
      </w:r>
    </w:p>
    <w:p w14:paraId="0F20358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431 </w:t>
      </w:r>
    </w:p>
    <w:p w14:paraId="61B2EB8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432             /*</w:t>
      </w:r>
    </w:p>
    <w:p w14:paraId="2801EE8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433              * Снова разрешаем прерывание S1.</w:t>
      </w:r>
    </w:p>
    <w:p w14:paraId="6D27DCF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434              */</w:t>
      </w:r>
    </w:p>
    <w:p w14:paraId="2D551DF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lastRenderedPageBreak/>
        <w:t>435             P1IE |= S1;</w:t>
      </w:r>
    </w:p>
    <w:p w14:paraId="356A662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436 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4DDE3B4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437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619469A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438 </w:t>
      </w:r>
    </w:p>
    <w:p w14:paraId="15A6369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439 </w:t>
      </w:r>
    </w:p>
    <w:p w14:paraId="2488E93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440     /* =====================================================</w:t>
      </w:r>
    </w:p>
    <w:p w14:paraId="3366C85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441      *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Антидребезг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S2</w:t>
      </w:r>
    </w:p>
    <w:p w14:paraId="09201BF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442      * ===================================================== */</w:t>
      </w:r>
    </w:p>
    <w:p w14:paraId="2FDD268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443 </w:t>
      </w:r>
    </w:p>
    <w:p w14:paraId="521BB61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444     if (s2_debounce &gt; 0)</w:t>
      </w:r>
    </w:p>
    <w:p w14:paraId="0C24D71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445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7C5D2FB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446         s2_debounce--;</w:t>
      </w:r>
    </w:p>
    <w:p w14:paraId="1DFBE0C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447 </w:t>
      </w:r>
    </w:p>
    <w:p w14:paraId="62EA60B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448         if (s2_debounce == 0)</w:t>
      </w:r>
    </w:p>
    <w:p w14:paraId="548C6DE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449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2A61C7B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450             unsigned char </w:t>
      </w:r>
      <w:proofErr w:type="spellStart"/>
      <w:r w:rsidRPr="00F8668A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438385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451 </w:t>
      </w:r>
    </w:p>
    <w:p w14:paraId="7BD6083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452             if (P2IN &amp; S2)</w:t>
      </w:r>
    </w:p>
    <w:p w14:paraId="5D052E8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453    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2AD7765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454                 </w:t>
      </w:r>
      <w:proofErr w:type="spellStart"/>
      <w:r w:rsidRPr="00F8668A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1;   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F8668A">
        <w:rPr>
          <w:rFonts w:ascii="Courier New" w:hAnsi="Courier New" w:cs="Courier New"/>
          <w:sz w:val="20"/>
          <w:szCs w:val="20"/>
        </w:rPr>
        <w:t>отпущена</w:t>
      </w:r>
    </w:p>
    <w:p w14:paraId="26E2E9E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455     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6A33182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456             else</w:t>
      </w:r>
    </w:p>
    <w:p w14:paraId="453291F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457    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4015BB7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458                 </w:t>
      </w:r>
      <w:proofErr w:type="spellStart"/>
      <w:r w:rsidRPr="00F8668A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0;   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F8668A">
        <w:rPr>
          <w:rFonts w:ascii="Courier New" w:hAnsi="Courier New" w:cs="Courier New"/>
          <w:sz w:val="20"/>
          <w:szCs w:val="20"/>
        </w:rPr>
        <w:t>нажата</w:t>
      </w:r>
    </w:p>
    <w:p w14:paraId="1CC5BA2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459 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6883D9B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460 </w:t>
      </w:r>
    </w:p>
    <w:p w14:paraId="2544100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461 </w:t>
      </w:r>
    </w:p>
    <w:p w14:paraId="3F26DDF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462             /*</w:t>
      </w:r>
    </w:p>
    <w:p w14:paraId="511F14C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463              * Проверяем, действительно ли</w:t>
      </w:r>
    </w:p>
    <w:p w14:paraId="306C859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464              * состояние изменилось.</w:t>
      </w:r>
    </w:p>
    <w:p w14:paraId="4E4D91E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465              */</w:t>
      </w:r>
    </w:p>
    <w:p w14:paraId="10E4010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466             if (</w:t>
      </w:r>
      <w:proofErr w:type="spellStart"/>
      <w:r w:rsidRPr="00F8668A">
        <w:rPr>
          <w:rFonts w:ascii="Courier New" w:hAnsi="Courier New" w:cs="Courier New"/>
          <w:sz w:val="20"/>
          <w:szCs w:val="20"/>
          <w:lang w:val="en-US"/>
        </w:rPr>
        <w:t>new_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state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>= s2_state)</w:t>
      </w:r>
    </w:p>
    <w:p w14:paraId="1608FBE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467    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71B5B9B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468                 s2_state = </w:t>
      </w:r>
      <w:proofErr w:type="spellStart"/>
      <w:r w:rsidRPr="00F8668A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3A3978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469 </w:t>
      </w:r>
    </w:p>
    <w:p w14:paraId="15F8BFEE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470                 if (</w:t>
      </w:r>
      <w:proofErr w:type="spellStart"/>
      <w:r w:rsidRPr="00F8668A">
        <w:rPr>
          <w:rFonts w:ascii="Courier New" w:hAnsi="Courier New" w:cs="Courier New"/>
          <w:sz w:val="20"/>
          <w:szCs w:val="20"/>
          <w:lang w:val="en-US"/>
        </w:rPr>
        <w:t>new_state</w:t>
      </w:r>
      <w:proofErr w:type="spellEnd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== 0)</w:t>
      </w:r>
    </w:p>
    <w:p w14:paraId="02E7D58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471        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12F8054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472                     /*</w:t>
      </w:r>
    </w:p>
    <w:p w14:paraId="4FEFF93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473                      * </w:t>
      </w:r>
      <w:r w:rsidRPr="00F8668A">
        <w:rPr>
          <w:rFonts w:ascii="Courier New" w:hAnsi="Courier New" w:cs="Courier New"/>
          <w:sz w:val="20"/>
          <w:szCs w:val="20"/>
        </w:rPr>
        <w:t>Нажатие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S2.</w:t>
      </w:r>
    </w:p>
    <w:p w14:paraId="4439BF0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474                      */</w:t>
      </w:r>
    </w:p>
    <w:p w14:paraId="7663356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475                     start_LED1_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pulse(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704AEE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476         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69B6786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477                 else</w:t>
      </w:r>
    </w:p>
    <w:p w14:paraId="1836193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478              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6E72B20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479                     /*</w:t>
      </w:r>
    </w:p>
    <w:p w14:paraId="4125200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480                      * </w:t>
      </w:r>
      <w:r w:rsidRPr="00F8668A">
        <w:rPr>
          <w:rFonts w:ascii="Courier New" w:hAnsi="Courier New" w:cs="Courier New"/>
          <w:sz w:val="20"/>
          <w:szCs w:val="20"/>
        </w:rPr>
        <w:t>Отпускание</w:t>
      </w:r>
      <w:r w:rsidRPr="00F8668A">
        <w:rPr>
          <w:rFonts w:ascii="Courier New" w:hAnsi="Courier New" w:cs="Courier New"/>
          <w:sz w:val="20"/>
          <w:szCs w:val="20"/>
          <w:lang w:val="en-US"/>
        </w:rPr>
        <w:t xml:space="preserve"> S2.</w:t>
      </w:r>
    </w:p>
    <w:p w14:paraId="484A395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481                      */</w:t>
      </w:r>
    </w:p>
    <w:p w14:paraId="6287343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8668A">
        <w:rPr>
          <w:rFonts w:ascii="Courier New" w:hAnsi="Courier New" w:cs="Courier New"/>
          <w:sz w:val="20"/>
          <w:szCs w:val="20"/>
          <w:lang w:val="en-US"/>
        </w:rPr>
        <w:t>482                     start_LED3_</w:t>
      </w:r>
      <w:proofErr w:type="gramStart"/>
      <w:r w:rsidRPr="00F8668A">
        <w:rPr>
          <w:rFonts w:ascii="Courier New" w:hAnsi="Courier New" w:cs="Courier New"/>
          <w:sz w:val="20"/>
          <w:szCs w:val="20"/>
          <w:lang w:val="en-US"/>
        </w:rPr>
        <w:t>pulse(</w:t>
      </w:r>
      <w:proofErr w:type="gramEnd"/>
      <w:r w:rsidRPr="00F8668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EB3237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483     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14F25B13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484 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309C9B61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485 </w:t>
      </w:r>
    </w:p>
    <w:p w14:paraId="0301A9E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486 </w:t>
      </w:r>
    </w:p>
    <w:p w14:paraId="71E02908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487             /*</w:t>
      </w:r>
    </w:p>
    <w:p w14:paraId="3F930C7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488              * Настраиваем следующий фронт.</w:t>
      </w:r>
    </w:p>
    <w:p w14:paraId="075346F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489              */</w:t>
      </w:r>
    </w:p>
    <w:p w14:paraId="20D661F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490 </w:t>
      </w:r>
    </w:p>
    <w:p w14:paraId="5B796B0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491            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if</w:t>
      </w:r>
      <w:proofErr w:type="spellEnd"/>
      <w:r w:rsidRPr="00F8668A">
        <w:rPr>
          <w:rFonts w:ascii="Courier New" w:hAnsi="Courier New" w:cs="Courier New"/>
          <w:sz w:val="20"/>
          <w:szCs w:val="20"/>
        </w:rPr>
        <w:t xml:space="preserve"> (s2_state == 1)</w:t>
      </w:r>
    </w:p>
    <w:p w14:paraId="5C0C59D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492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60DE7214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493                 /*</w:t>
      </w:r>
    </w:p>
    <w:p w14:paraId="50CB4A3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494                  * Ждем нажатия.</w:t>
      </w:r>
    </w:p>
    <w:p w14:paraId="21EB483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495                  */</w:t>
      </w:r>
    </w:p>
    <w:p w14:paraId="5A3D77A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496                 P2IES |= S2;</w:t>
      </w:r>
    </w:p>
    <w:p w14:paraId="03256665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497 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4CD5E0CB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lastRenderedPageBreak/>
        <w:t xml:space="preserve">498             </w:t>
      </w:r>
      <w:proofErr w:type="spellStart"/>
      <w:r w:rsidRPr="00F8668A">
        <w:rPr>
          <w:rFonts w:ascii="Courier New" w:hAnsi="Courier New" w:cs="Courier New"/>
          <w:sz w:val="20"/>
          <w:szCs w:val="20"/>
        </w:rPr>
        <w:t>else</w:t>
      </w:r>
      <w:proofErr w:type="spellEnd"/>
    </w:p>
    <w:p w14:paraId="441DBD1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499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43ECEB8F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500                 /*</w:t>
      </w:r>
    </w:p>
    <w:p w14:paraId="7315A79C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501                  * Ждем отпускания.</w:t>
      </w:r>
    </w:p>
    <w:p w14:paraId="20CC03A2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502                  */</w:t>
      </w:r>
    </w:p>
    <w:p w14:paraId="4DB43059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503                 P2IES &amp;= ~S2;</w:t>
      </w:r>
    </w:p>
    <w:p w14:paraId="14AF9FA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504    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308C6A9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505 </w:t>
      </w:r>
    </w:p>
    <w:p w14:paraId="15E0E630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506 </w:t>
      </w:r>
    </w:p>
    <w:p w14:paraId="6FEB8B0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507             P2IFG &amp;= ~S2;</w:t>
      </w:r>
    </w:p>
    <w:p w14:paraId="3A41E30A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508 </w:t>
      </w:r>
    </w:p>
    <w:p w14:paraId="0CAFB96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>509             P2IE |= S2;</w:t>
      </w:r>
    </w:p>
    <w:p w14:paraId="4C682B76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510    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53582A8D" w14:textId="77777777" w:rsidR="00F8668A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F8668A">
        <w:rPr>
          <w:rFonts w:ascii="Courier New" w:hAnsi="Courier New" w:cs="Courier New"/>
          <w:sz w:val="20"/>
          <w:szCs w:val="20"/>
        </w:rPr>
        <w:t xml:space="preserve">511   </w:t>
      </w:r>
      <w:proofErr w:type="gramStart"/>
      <w:r w:rsidRPr="00F8668A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191448E2" w14:textId="78655782" w:rsidR="00CE3CD7" w:rsidRPr="00F8668A" w:rsidRDefault="00F8668A" w:rsidP="00F8668A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F8668A">
        <w:rPr>
          <w:rFonts w:ascii="Courier New" w:hAnsi="Courier New" w:cs="Courier New"/>
          <w:sz w:val="20"/>
          <w:szCs w:val="20"/>
        </w:rPr>
        <w:t>512 }</w:t>
      </w:r>
      <w:proofErr w:type="gramEnd"/>
    </w:p>
    <w:sectPr w:rsidR="00CE3CD7" w:rsidRPr="00F8668A" w:rsidSect="001F7822">
      <w:footerReference w:type="default" r:id="rId7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37867" w14:textId="77777777" w:rsidR="00B729B4" w:rsidRDefault="00B729B4" w:rsidP="0098372F">
      <w:r>
        <w:separator/>
      </w:r>
    </w:p>
  </w:endnote>
  <w:endnote w:type="continuationSeparator" w:id="0">
    <w:p w14:paraId="4E82198F" w14:textId="77777777" w:rsidR="00B729B4" w:rsidRDefault="00B729B4" w:rsidP="00983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25133"/>
      <w:docPartObj>
        <w:docPartGallery w:val="Page Numbers (Bottom of Page)"/>
        <w:docPartUnique/>
      </w:docPartObj>
    </w:sdtPr>
    <w:sdtEndPr/>
    <w:sdtContent>
      <w:p w14:paraId="2335AFBA" w14:textId="77777777" w:rsidR="0098372F" w:rsidRDefault="0098372F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A347C3" w14:textId="77777777" w:rsidR="0098372F" w:rsidRDefault="0098372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46266" w14:textId="77777777" w:rsidR="00B729B4" w:rsidRDefault="00B729B4" w:rsidP="0098372F">
      <w:r>
        <w:separator/>
      </w:r>
    </w:p>
  </w:footnote>
  <w:footnote w:type="continuationSeparator" w:id="0">
    <w:p w14:paraId="1728138A" w14:textId="77777777" w:rsidR="00B729B4" w:rsidRDefault="00B729B4" w:rsidP="009837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02EE7"/>
    <w:multiLevelType w:val="multilevel"/>
    <w:tmpl w:val="F8DCC29E"/>
    <w:lvl w:ilvl="0">
      <w:start w:val="1"/>
      <w:numFmt w:val="decimal"/>
      <w:pStyle w:val="1"/>
      <w:suff w:val="space"/>
      <w:lvlText w:val="%1"/>
      <w:lvlJc w:val="left"/>
      <w:pPr>
        <w:ind w:left="936" w:hanging="22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134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35"/>
    <w:rsid w:val="00017596"/>
    <w:rsid w:val="0002276A"/>
    <w:rsid w:val="000244E2"/>
    <w:rsid w:val="001632B5"/>
    <w:rsid w:val="001F7822"/>
    <w:rsid w:val="0027443B"/>
    <w:rsid w:val="002D27C7"/>
    <w:rsid w:val="002F5A3F"/>
    <w:rsid w:val="003538A1"/>
    <w:rsid w:val="00361555"/>
    <w:rsid w:val="003D1B98"/>
    <w:rsid w:val="003D4825"/>
    <w:rsid w:val="00465AFA"/>
    <w:rsid w:val="005F74BE"/>
    <w:rsid w:val="00613CF0"/>
    <w:rsid w:val="00682EA7"/>
    <w:rsid w:val="006C0B77"/>
    <w:rsid w:val="006F19ED"/>
    <w:rsid w:val="007004A8"/>
    <w:rsid w:val="00722A5B"/>
    <w:rsid w:val="00740F98"/>
    <w:rsid w:val="007F49A6"/>
    <w:rsid w:val="008242FF"/>
    <w:rsid w:val="00870751"/>
    <w:rsid w:val="008E27DD"/>
    <w:rsid w:val="00912648"/>
    <w:rsid w:val="00922C48"/>
    <w:rsid w:val="0098372F"/>
    <w:rsid w:val="009C3763"/>
    <w:rsid w:val="00A02535"/>
    <w:rsid w:val="00A44E3E"/>
    <w:rsid w:val="00B13F09"/>
    <w:rsid w:val="00B729B4"/>
    <w:rsid w:val="00B915B7"/>
    <w:rsid w:val="00C417B5"/>
    <w:rsid w:val="00CE3CD7"/>
    <w:rsid w:val="00D12952"/>
    <w:rsid w:val="00D30E65"/>
    <w:rsid w:val="00D4010E"/>
    <w:rsid w:val="00E20716"/>
    <w:rsid w:val="00E565AE"/>
    <w:rsid w:val="00EA59DF"/>
    <w:rsid w:val="00EE04A6"/>
    <w:rsid w:val="00EE4070"/>
    <w:rsid w:val="00F12C76"/>
    <w:rsid w:val="00F8668A"/>
    <w:rsid w:val="00FA2F45"/>
    <w:rsid w:val="00FD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FC68B"/>
  <w15:chartTrackingRefBased/>
  <w15:docId w15:val="{DE605319-483F-4887-A668-60062AD3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53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0F98"/>
    <w:pPr>
      <w:keepNext/>
      <w:keepLines/>
      <w:numPr>
        <w:numId w:val="1"/>
      </w:numPr>
      <w:jc w:val="left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"/>
    <w:next w:val="a"/>
    <w:link w:val="20"/>
    <w:uiPriority w:val="9"/>
    <w:qFormat/>
    <w:rsid w:val="0002276A"/>
    <w:pPr>
      <w:keepNext/>
      <w:keepLines/>
      <w:numPr>
        <w:ilvl w:val="1"/>
        <w:numId w:val="1"/>
      </w:numPr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rsid w:val="000227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rsid w:val="000227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rsid w:val="000227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7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7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7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7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0F98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2276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7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76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2276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2276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2276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2276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2276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2276A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02276A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semiHidden/>
    <w:qFormat/>
    <w:rsid w:val="0002276A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semiHidden/>
    <w:rsid w:val="0002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semiHidden/>
    <w:qFormat/>
    <w:rsid w:val="0002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semiHidden/>
    <w:rsid w:val="0002276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semiHidden/>
    <w:qFormat/>
    <w:rsid w:val="0002276A"/>
    <w:pPr>
      <w:ind w:left="720"/>
      <w:contextualSpacing/>
    </w:pPr>
  </w:style>
  <w:style w:type="character" w:styleId="a8">
    <w:name w:val="Intense Emphasis"/>
    <w:basedOn w:val="a0"/>
    <w:uiPriority w:val="21"/>
    <w:semiHidden/>
    <w:qFormat/>
    <w:rsid w:val="0002276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semiHidden/>
    <w:qFormat/>
    <w:rsid w:val="000227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semiHidden/>
    <w:rsid w:val="0002276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semiHidden/>
    <w:qFormat/>
    <w:rsid w:val="0002276A"/>
    <w:rPr>
      <w:b/>
      <w:bCs/>
      <w:smallCaps/>
      <w:color w:val="2E74B5" w:themeColor="accent1" w:themeShade="BF"/>
      <w:spacing w:val="5"/>
    </w:rPr>
  </w:style>
  <w:style w:type="paragraph" w:styleId="ac">
    <w:name w:val="caption"/>
    <w:basedOn w:val="a"/>
    <w:next w:val="a"/>
    <w:uiPriority w:val="35"/>
    <w:qFormat/>
    <w:rsid w:val="00A44E3E"/>
    <w:pPr>
      <w:ind w:firstLine="0"/>
    </w:pPr>
    <w:rPr>
      <w:iCs/>
      <w:szCs w:val="18"/>
    </w:rPr>
  </w:style>
  <w:style w:type="paragraph" w:styleId="ad">
    <w:name w:val="header"/>
    <w:basedOn w:val="a"/>
    <w:link w:val="ae"/>
    <w:uiPriority w:val="99"/>
    <w:unhideWhenUsed/>
    <w:rsid w:val="0098372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8372F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98372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8372F"/>
    <w:rPr>
      <w:rFonts w:ascii="Times New Roman" w:hAnsi="Times New Roman"/>
      <w:sz w:val="28"/>
    </w:rPr>
  </w:style>
  <w:style w:type="paragraph" w:customStyle="1" w:styleId="Heading11">
    <w:name w:val="Heading 1_1"/>
    <w:basedOn w:val="1"/>
    <w:link w:val="Heading11Char"/>
    <w:qFormat/>
    <w:rsid w:val="00CE3CD7"/>
    <w:pPr>
      <w:keepNext w:val="0"/>
      <w:keepLines w:val="0"/>
      <w:widowControl w:val="0"/>
      <w:numPr>
        <w:numId w:val="0"/>
      </w:numPr>
      <w:jc w:val="center"/>
    </w:pPr>
    <w:rPr>
      <w:rFonts w:cs="Times New Roman"/>
      <w:bCs/>
      <w:kern w:val="0"/>
      <w:szCs w:val="28"/>
      <w14:ligatures w14:val="none"/>
    </w:rPr>
  </w:style>
  <w:style w:type="character" w:customStyle="1" w:styleId="Heading11Char">
    <w:name w:val="Heading 1_1 Char"/>
    <w:basedOn w:val="10"/>
    <w:link w:val="Heading11"/>
    <w:rsid w:val="00CE3CD7"/>
    <w:rPr>
      <w:rFonts w:ascii="Times New Roman" w:eastAsiaTheme="majorEastAsia" w:hAnsi="Times New Roman" w:cs="Times New Roman"/>
      <w:b/>
      <w:bCs/>
      <w:cap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\&#1052;&#1055;&#1057;&#1080;&#1057;\&#1051;&#1072;&#1073;&#1086;&#1088;&#1072;&#1090;&#1086;&#1088;&#1085;&#1099;&#1077;%20&#1088;&#1072;&#1073;&#1086;&#1090;&#1099;\&#1052;&#1055;&#1057;&#1080;&#1057;_&#1051;&#1056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МПСиС_ЛР_Шаблон.dotx</Template>
  <TotalTime>4</TotalTime>
  <Pages>12</Pages>
  <Words>2536</Words>
  <Characters>14461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Губаревич Настя</cp:lastModifiedBy>
  <cp:revision>3</cp:revision>
  <dcterms:created xsi:type="dcterms:W3CDTF">2026-09-07T10:40:00Z</dcterms:created>
  <dcterms:modified xsi:type="dcterms:W3CDTF">2026-09-07T11:11:00Z</dcterms:modified>
</cp:coreProperties>
</file>